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B1218" w14:textId="77777777" w:rsidR="000E3490" w:rsidRPr="0070405F" w:rsidRDefault="000E3490" w:rsidP="000E3490">
      <w:pPr>
        <w:pStyle w:val="ReportTitle"/>
        <w:rPr>
          <w:b/>
          <w:sz w:val="24"/>
        </w:rPr>
      </w:pPr>
    </w:p>
    <w:p w14:paraId="1BA22BEA" w14:textId="77777777" w:rsidR="000E3490" w:rsidRPr="0070405F" w:rsidRDefault="000E3490" w:rsidP="000E3490">
      <w:pPr>
        <w:pStyle w:val="ReportAuthor"/>
      </w:pPr>
      <w:bookmarkStart w:id="0" w:name="_Ref56070780"/>
      <w:bookmarkEnd w:id="0"/>
    </w:p>
    <w:p w14:paraId="377B79F6" w14:textId="77777777" w:rsidR="000E3490" w:rsidRPr="0070405F" w:rsidRDefault="000E3490" w:rsidP="000E3490">
      <w:pPr>
        <w:pStyle w:val="ReportAuthor"/>
      </w:pPr>
    </w:p>
    <w:p w14:paraId="1702B6EC" w14:textId="77777777" w:rsidR="000E3490" w:rsidRPr="0070405F" w:rsidRDefault="000E3490" w:rsidP="000E3490">
      <w:pPr>
        <w:pStyle w:val="ReportAuthor"/>
      </w:pPr>
    </w:p>
    <w:p w14:paraId="5E304C6E" w14:textId="77777777" w:rsidR="000E3490" w:rsidRPr="0070405F" w:rsidRDefault="000E3490" w:rsidP="000E3490">
      <w:pPr>
        <w:pStyle w:val="ReportAuthor"/>
      </w:pPr>
    </w:p>
    <w:p w14:paraId="7DF109D9" w14:textId="77777777" w:rsidR="000E3490" w:rsidRPr="0070405F" w:rsidRDefault="000E3490" w:rsidP="000E3490">
      <w:pPr>
        <w:pStyle w:val="ReportAuthor"/>
      </w:pPr>
    </w:p>
    <w:p w14:paraId="2313CDA2" w14:textId="77777777" w:rsidR="000E3490" w:rsidRPr="0070405F" w:rsidRDefault="000E3490" w:rsidP="000E3490">
      <w:pPr>
        <w:pStyle w:val="ReportAuthor"/>
      </w:pPr>
    </w:p>
    <w:p w14:paraId="49C486CF" w14:textId="77777777" w:rsidR="000E3490" w:rsidRPr="0070405F" w:rsidRDefault="000E3490" w:rsidP="000E3490">
      <w:pPr>
        <w:pStyle w:val="ReportAuthor"/>
      </w:pPr>
    </w:p>
    <w:p w14:paraId="13748D91" w14:textId="77777777" w:rsidR="000E3490" w:rsidRPr="0070405F" w:rsidRDefault="000E3490" w:rsidP="000E3490">
      <w:pPr>
        <w:pStyle w:val="ReportAuthor"/>
      </w:pPr>
    </w:p>
    <w:p w14:paraId="7967A965" w14:textId="77777777" w:rsidR="000E3490" w:rsidRPr="0070405F" w:rsidRDefault="000E3490" w:rsidP="000E3490">
      <w:pPr>
        <w:pStyle w:val="ReportTitle"/>
        <w:rPr>
          <w:sz w:val="40"/>
        </w:rPr>
      </w:pPr>
    </w:p>
    <w:p w14:paraId="18DA90F6" w14:textId="77777777" w:rsidR="000E3490" w:rsidRPr="0070405F" w:rsidRDefault="00B82E35" w:rsidP="000E3490">
      <w:pPr>
        <w:pStyle w:val="ReportTitle"/>
      </w:pPr>
      <w:fldSimple w:instr=" TITLE  \* MERGEFORMAT ">
        <w:r w:rsidR="00574928">
          <w:t>GDS Design</w:t>
        </w:r>
      </w:fldSimple>
    </w:p>
    <w:p w14:paraId="13F7FE38" w14:textId="77777777" w:rsidR="000E3490" w:rsidRPr="0070405F" w:rsidRDefault="00424CFA" w:rsidP="000E3490">
      <w:pPr>
        <w:pStyle w:val="ReportAuthor"/>
        <w:rPr>
          <w:b w:val="0"/>
          <w:sz w:val="32"/>
        </w:rPr>
      </w:pPr>
      <w:r w:rsidRPr="0070405F">
        <w:rPr>
          <w:b w:val="0"/>
          <w:sz w:val="32"/>
        </w:rPr>
        <w:t xml:space="preserve">Version </w:t>
      </w:r>
      <w:bookmarkStart w:id="1" w:name="_GoBack"/>
      <w:bookmarkEnd w:id="1"/>
      <w:r w:rsidR="00B82E35">
        <w:fldChar w:fldCharType="begin"/>
      </w:r>
      <w:r w:rsidR="00B82E35">
        <w:instrText xml:space="preserve"> DOCPROPERTY "Version"  \* MERGEFORMAT </w:instrText>
      </w:r>
      <w:r w:rsidR="00B82E35">
        <w:fldChar w:fldCharType="separate"/>
      </w:r>
      <w:r w:rsidR="00E751C1" w:rsidRPr="00E751C1">
        <w:rPr>
          <w:b w:val="0"/>
          <w:sz w:val="32"/>
        </w:rPr>
        <w:t>02</w:t>
      </w:r>
      <w:r w:rsidR="00B82E35">
        <w:rPr>
          <w:b w:val="0"/>
          <w:sz w:val="32"/>
        </w:rPr>
        <w:fldChar w:fldCharType="end"/>
      </w:r>
    </w:p>
    <w:p w14:paraId="2BE05D72" w14:textId="77777777" w:rsidR="000E3490" w:rsidRPr="0070405F" w:rsidRDefault="000E3490" w:rsidP="000E3490">
      <w:pPr>
        <w:pStyle w:val="ReportAuthor"/>
      </w:pPr>
    </w:p>
    <w:p w14:paraId="596DB39B" w14:textId="77777777" w:rsidR="000E3490" w:rsidRPr="0070405F" w:rsidRDefault="000E3490" w:rsidP="000E3490">
      <w:pPr>
        <w:pStyle w:val="ReportAuthor"/>
        <w:jc w:val="both"/>
      </w:pPr>
    </w:p>
    <w:p w14:paraId="60902F4D" w14:textId="77777777" w:rsidR="000E3490" w:rsidRPr="0070405F" w:rsidRDefault="000E3490" w:rsidP="000E3490">
      <w:pPr>
        <w:pStyle w:val="ReportAuthor"/>
      </w:pPr>
    </w:p>
    <w:p w14:paraId="16738FB1" w14:textId="77777777" w:rsidR="000E3490" w:rsidRPr="0070405F" w:rsidRDefault="000E3490" w:rsidP="000E3490">
      <w:pPr>
        <w:pStyle w:val="ReportAuthor"/>
      </w:pPr>
    </w:p>
    <w:p w14:paraId="6A5C304C" w14:textId="77777777" w:rsidR="000E3490" w:rsidRPr="0070405F" w:rsidRDefault="000E3490" w:rsidP="000E3490">
      <w:pPr>
        <w:pStyle w:val="ReportAuthor"/>
      </w:pPr>
    </w:p>
    <w:p w14:paraId="6DB5B9E2" w14:textId="77777777" w:rsidR="000E3490" w:rsidRPr="0070405F" w:rsidRDefault="000E3490" w:rsidP="000E3490">
      <w:pPr>
        <w:pStyle w:val="ReportAuthor"/>
      </w:pPr>
    </w:p>
    <w:p w14:paraId="6FA910FA" w14:textId="77777777" w:rsidR="000E3490" w:rsidRPr="0070405F" w:rsidRDefault="000E3490" w:rsidP="000E3490">
      <w:pPr>
        <w:pStyle w:val="ReportAuthor"/>
      </w:pPr>
    </w:p>
    <w:p w14:paraId="43FD4D04" w14:textId="77777777" w:rsidR="000E3490" w:rsidRPr="0070405F" w:rsidRDefault="00A335CA" w:rsidP="000E3490">
      <w:pPr>
        <w:pStyle w:val="ReportAuthor"/>
      </w:pPr>
      <w:r w:rsidRPr="0070405F">
        <w:t xml:space="preserve">Nicolas A. </w:t>
      </w:r>
      <w:proofErr w:type="spellStart"/>
      <w:r w:rsidRPr="0070405F">
        <w:t>Barriga</w:t>
      </w:r>
      <w:proofErr w:type="spellEnd"/>
      <w:r w:rsidRPr="0070405F">
        <w:t xml:space="preserve">, Carlos Quiroz, Arturo </w:t>
      </w:r>
      <w:proofErr w:type="spellStart"/>
      <w:r w:rsidRPr="0070405F">
        <w:t>N</w:t>
      </w:r>
      <w:r w:rsidRPr="0070405F">
        <w:rPr>
          <w:noProof/>
        </w:rPr>
        <w:t>úñez</w:t>
      </w:r>
      <w:proofErr w:type="spellEnd"/>
    </w:p>
    <w:p w14:paraId="67807894" w14:textId="77777777" w:rsidR="000E3490" w:rsidRPr="0070405F" w:rsidRDefault="000E3490">
      <w:pPr>
        <w:pStyle w:val="ReportAuthor"/>
      </w:pPr>
    </w:p>
    <w:p w14:paraId="469EB5B5" w14:textId="77777777" w:rsidR="000E3490" w:rsidRPr="0070405F" w:rsidRDefault="000E3490">
      <w:pPr>
        <w:pStyle w:val="ReportAuthor"/>
      </w:pPr>
    </w:p>
    <w:p w14:paraId="51ADC8D4" w14:textId="7C4BC1D4" w:rsidR="000E3490" w:rsidRPr="0070405F" w:rsidRDefault="00B82E35" w:rsidP="000E3490">
      <w:pPr>
        <w:pStyle w:val="ReportPurpose"/>
        <w:rPr>
          <w:b w:val="0"/>
        </w:rPr>
      </w:pPr>
      <w:fldSimple w:instr=" DOCPROPERTY &quot;Document number&quot;  \* MERGEFORMAT ">
        <w:r w:rsidR="00E751C1" w:rsidRPr="00E751C1">
          <w:rPr>
            <w:b w:val="0"/>
          </w:rPr>
          <w:t>GDSDesign-05272011</w:t>
        </w:r>
      </w:fldSimple>
      <w:r w:rsidR="00424CFA" w:rsidRPr="0070405F">
        <w:rPr>
          <w:b w:val="0"/>
        </w:rPr>
        <w:t>/</w:t>
      </w:r>
      <w:r w:rsidR="00E751C1">
        <w:rPr>
          <w:b w:val="0"/>
        </w:rPr>
        <w:fldChar w:fldCharType="begin"/>
      </w:r>
      <w:r w:rsidR="00E751C1">
        <w:rPr>
          <w:b w:val="0"/>
        </w:rPr>
        <w:instrText xml:space="preserve"> DOCPROPERTY "Version" \* MERGEFORMAT </w:instrText>
      </w:r>
      <w:r w:rsidR="00E751C1">
        <w:rPr>
          <w:b w:val="0"/>
        </w:rPr>
        <w:fldChar w:fldCharType="separate"/>
      </w:r>
      <w:r w:rsidR="00E751C1">
        <w:rPr>
          <w:b w:val="0"/>
        </w:rPr>
        <w:t>02</w:t>
      </w:r>
      <w:r w:rsidR="00E751C1">
        <w:rPr>
          <w:b w:val="0"/>
        </w:rPr>
        <w:fldChar w:fldCharType="end"/>
      </w:r>
    </w:p>
    <w:p w14:paraId="12FE5252" w14:textId="77777777" w:rsidR="000E3490" w:rsidRPr="0070405F" w:rsidRDefault="00A335CA" w:rsidP="000E3490">
      <w:pPr>
        <w:pStyle w:val="Header"/>
        <w:jc w:val="right"/>
      </w:pPr>
      <w:r w:rsidRPr="0070405F">
        <w:t>Created: May 27, 2011</w:t>
      </w:r>
    </w:p>
    <w:p w14:paraId="41A8DD72" w14:textId="77777777" w:rsidR="000E3490" w:rsidRPr="0070405F" w:rsidRDefault="00424CFA" w:rsidP="000E3490">
      <w:pPr>
        <w:pStyle w:val="Header"/>
        <w:jc w:val="right"/>
        <w:rPr>
          <w:i/>
          <w:iCs/>
        </w:rPr>
      </w:pPr>
      <w:r w:rsidRPr="0070405F">
        <w:t xml:space="preserve">Modified: </w:t>
      </w:r>
      <w:r w:rsidR="003F0BA1" w:rsidRPr="0070405F">
        <w:fldChar w:fldCharType="begin"/>
      </w:r>
      <w:r w:rsidRPr="0070405F">
        <w:instrText xml:space="preserve"> SAVEDATE \@ "MMMM d, yyyy" \* MERGEFORMAT </w:instrText>
      </w:r>
      <w:r w:rsidR="003F0BA1" w:rsidRPr="0070405F">
        <w:fldChar w:fldCharType="separate"/>
      </w:r>
      <w:r w:rsidR="00574928">
        <w:rPr>
          <w:noProof/>
        </w:rPr>
        <w:t>June 16, 2011</w:t>
      </w:r>
      <w:r w:rsidR="003F0BA1" w:rsidRPr="0070405F">
        <w:fldChar w:fldCharType="end"/>
      </w:r>
    </w:p>
    <w:p w14:paraId="06442719" w14:textId="77777777" w:rsidR="000E3490" w:rsidRPr="0070405F" w:rsidRDefault="000E3490" w:rsidP="000E3490">
      <w:pPr>
        <w:pStyle w:val="ReportPurpose"/>
        <w:rPr>
          <w:b w:val="0"/>
          <w:sz w:val="18"/>
        </w:rPr>
      </w:pPr>
    </w:p>
    <w:p w14:paraId="7F9CA4E6" w14:textId="77777777" w:rsidR="000E3490" w:rsidRPr="0070405F" w:rsidRDefault="000E3490" w:rsidP="000E3490">
      <w:pPr>
        <w:pStyle w:val="ReportPurpose"/>
        <w:rPr>
          <w:b w:val="0"/>
          <w:sz w:val="18"/>
        </w:rPr>
      </w:pPr>
    </w:p>
    <w:p w14:paraId="376EFBF3" w14:textId="77777777" w:rsidR="000E3490" w:rsidRPr="0070405F" w:rsidRDefault="000E3490" w:rsidP="000E3490">
      <w:pPr>
        <w:pStyle w:val="ReportPurpose"/>
        <w:rPr>
          <w:b w:val="0"/>
          <w:sz w:val="18"/>
        </w:rPr>
      </w:pPr>
    </w:p>
    <w:p w14:paraId="37C45E70" w14:textId="77777777" w:rsidR="000E3490" w:rsidRPr="0070405F" w:rsidRDefault="000E3490" w:rsidP="000E3490">
      <w:pPr>
        <w:pStyle w:val="ReportPurpose"/>
        <w:rPr>
          <w:b w:val="0"/>
          <w:sz w:val="18"/>
        </w:rPr>
      </w:pPr>
    </w:p>
    <w:p w14:paraId="0367BB45" w14:textId="77777777" w:rsidR="000E3490" w:rsidRPr="0070405F" w:rsidRDefault="000E3490" w:rsidP="000E3490">
      <w:pPr>
        <w:pStyle w:val="ReportPurpose"/>
        <w:jc w:val="both"/>
        <w:rPr>
          <w:b w:val="0"/>
          <w:sz w:val="18"/>
        </w:rPr>
      </w:pPr>
    </w:p>
    <w:p w14:paraId="3D87EB9B" w14:textId="77777777" w:rsidR="000E3490" w:rsidRPr="0070405F" w:rsidRDefault="00424CFA" w:rsidP="000E3490">
      <w:pPr>
        <w:pStyle w:val="ReportPurpose"/>
        <w:rPr>
          <w:sz w:val="48"/>
        </w:rPr>
      </w:pPr>
      <w:r w:rsidRPr="0070405F">
        <w:rPr>
          <w:noProof/>
          <w:sz w:val="18"/>
        </w:rPr>
        <w:drawing>
          <wp:inline distT="0" distB="0" distL="0" distR="0" wp14:anchorId="63F10156" wp14:editId="2FCD1FA1">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9"/>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14:paraId="2266733A" w14:textId="77777777" w:rsidR="000E3490" w:rsidRPr="0070405F" w:rsidRDefault="000E3490" w:rsidP="000E3490">
      <w:pPr>
        <w:spacing w:after="120"/>
        <w:ind w:left="0"/>
        <w:jc w:val="center"/>
        <w:rPr>
          <w:rFonts w:ascii="Arial" w:hAnsi="Arial"/>
          <w:b/>
          <w:sz w:val="24"/>
        </w:rPr>
      </w:pPr>
    </w:p>
    <w:p w14:paraId="4F5F2A59" w14:textId="77777777" w:rsidR="000E3490" w:rsidRPr="0070405F" w:rsidRDefault="000E3490" w:rsidP="000E3490">
      <w:pPr>
        <w:spacing w:after="120"/>
        <w:ind w:left="0"/>
        <w:jc w:val="center"/>
        <w:rPr>
          <w:rFonts w:ascii="Arial" w:hAnsi="Arial"/>
          <w:b/>
          <w:sz w:val="24"/>
        </w:rPr>
      </w:pPr>
    </w:p>
    <w:p w14:paraId="10E86D9B" w14:textId="77777777"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firstRow="1" w:lastRow="0" w:firstColumn="1" w:lastColumn="0" w:noHBand="0" w:noVBand="0"/>
      </w:tblPr>
      <w:tblGrid>
        <w:gridCol w:w="1590"/>
        <w:gridCol w:w="1766"/>
        <w:gridCol w:w="2476"/>
        <w:gridCol w:w="3358"/>
      </w:tblGrid>
      <w:tr w:rsidR="000E3490" w:rsidRPr="0070405F" w14:paraId="3DF2E651" w14:textId="77777777">
        <w:tc>
          <w:tcPr>
            <w:tcW w:w="865" w:type="pct"/>
            <w:shd w:val="solid" w:color="000000" w:fill="FFFFFF"/>
          </w:tcPr>
          <w:p w14:paraId="3FC17B8C" w14:textId="77777777"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14:paraId="7CAD7216" w14:textId="77777777"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14:paraId="24FEBA18" w14:textId="77777777"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14:paraId="5B35E72F" w14:textId="77777777"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14:paraId="52526DD0" w14:textId="77777777">
        <w:tc>
          <w:tcPr>
            <w:tcW w:w="865" w:type="pct"/>
            <w:shd w:val="clear" w:color="auto" w:fill="auto"/>
          </w:tcPr>
          <w:p w14:paraId="2A7A8F03" w14:textId="77777777" w:rsidR="000E3490" w:rsidRPr="0070405F" w:rsidRDefault="00424CFA" w:rsidP="000E3490">
            <w:pPr>
              <w:spacing w:before="60" w:after="60"/>
            </w:pPr>
            <w:r w:rsidRPr="0070405F">
              <w:t>1</w:t>
            </w:r>
          </w:p>
        </w:tc>
        <w:tc>
          <w:tcPr>
            <w:tcW w:w="961" w:type="pct"/>
            <w:shd w:val="clear" w:color="auto" w:fill="auto"/>
          </w:tcPr>
          <w:p w14:paraId="3ACD3AE9" w14:textId="77777777" w:rsidR="000E3490" w:rsidRPr="0070405F" w:rsidRDefault="00A335CA" w:rsidP="000E3490">
            <w:pPr>
              <w:spacing w:before="60" w:after="60"/>
              <w:ind w:left="0"/>
              <w:jc w:val="center"/>
            </w:pPr>
            <w:r w:rsidRPr="0070405F">
              <w:t>May 27, 2011</w:t>
            </w:r>
          </w:p>
        </w:tc>
        <w:tc>
          <w:tcPr>
            <w:tcW w:w="1347" w:type="pct"/>
            <w:shd w:val="clear" w:color="auto" w:fill="auto"/>
          </w:tcPr>
          <w:p w14:paraId="6E59C7CC" w14:textId="77777777" w:rsidR="000E3490" w:rsidRPr="0070405F" w:rsidRDefault="00A335CA" w:rsidP="000E3490">
            <w:pPr>
              <w:spacing w:before="60" w:after="60"/>
              <w:ind w:left="0"/>
              <w:jc w:val="center"/>
            </w:pPr>
            <w:r w:rsidRPr="0070405F">
              <w:t xml:space="preserve">Nicolas A. </w:t>
            </w:r>
            <w:proofErr w:type="spellStart"/>
            <w:r w:rsidRPr="0070405F">
              <w:t>Barriga</w:t>
            </w:r>
            <w:proofErr w:type="spellEnd"/>
          </w:p>
        </w:tc>
        <w:tc>
          <w:tcPr>
            <w:tcW w:w="1827" w:type="pct"/>
          </w:tcPr>
          <w:p w14:paraId="0552BE12" w14:textId="77777777" w:rsidR="000E3490" w:rsidRPr="0070405F" w:rsidRDefault="00424CFA" w:rsidP="00424CFA">
            <w:pPr>
              <w:numPr>
                <w:ilvl w:val="0"/>
                <w:numId w:val="5"/>
              </w:numPr>
              <w:tabs>
                <w:tab w:val="clear" w:pos="1296"/>
              </w:tabs>
              <w:spacing w:before="60" w:after="60"/>
              <w:ind w:left="253" w:hanging="287"/>
              <w:jc w:val="left"/>
            </w:pPr>
            <w:r w:rsidRPr="0070405F">
              <w:t>First Version</w:t>
            </w:r>
          </w:p>
        </w:tc>
      </w:tr>
      <w:tr w:rsidR="005278BE" w:rsidRPr="0070405F" w14:paraId="534B2A76" w14:textId="77777777">
        <w:tc>
          <w:tcPr>
            <w:tcW w:w="865" w:type="pct"/>
            <w:shd w:val="clear" w:color="auto" w:fill="auto"/>
          </w:tcPr>
          <w:p w14:paraId="3F4BA406" w14:textId="77777777" w:rsidR="005278BE" w:rsidRPr="0070405F" w:rsidRDefault="005278BE" w:rsidP="000E3490">
            <w:pPr>
              <w:spacing w:before="60" w:after="60"/>
            </w:pPr>
            <w:r>
              <w:t>2</w:t>
            </w:r>
          </w:p>
        </w:tc>
        <w:tc>
          <w:tcPr>
            <w:tcW w:w="961" w:type="pct"/>
            <w:shd w:val="clear" w:color="auto" w:fill="auto"/>
          </w:tcPr>
          <w:p w14:paraId="53E03D64" w14:textId="77777777" w:rsidR="005278BE" w:rsidRPr="0070405F" w:rsidRDefault="005278BE" w:rsidP="000E3490">
            <w:pPr>
              <w:spacing w:before="60" w:after="60"/>
              <w:ind w:left="0"/>
              <w:jc w:val="center"/>
            </w:pPr>
            <w:r>
              <w:t>June 16, 2011</w:t>
            </w:r>
          </w:p>
        </w:tc>
        <w:tc>
          <w:tcPr>
            <w:tcW w:w="1347" w:type="pct"/>
            <w:shd w:val="clear" w:color="auto" w:fill="auto"/>
          </w:tcPr>
          <w:p w14:paraId="5C9FFC8B" w14:textId="77777777" w:rsidR="005278BE" w:rsidRPr="0070405F" w:rsidRDefault="005278BE" w:rsidP="000E3490">
            <w:pPr>
              <w:spacing w:before="60" w:after="60"/>
              <w:ind w:left="0"/>
              <w:jc w:val="center"/>
            </w:pPr>
            <w:r>
              <w:t>Arturo Nunez</w:t>
            </w:r>
          </w:p>
        </w:tc>
        <w:tc>
          <w:tcPr>
            <w:tcW w:w="1827" w:type="pct"/>
          </w:tcPr>
          <w:p w14:paraId="00A84AD3" w14:textId="77777777" w:rsidR="005278BE" w:rsidRPr="0070405F" w:rsidRDefault="005278BE" w:rsidP="00424CFA">
            <w:pPr>
              <w:numPr>
                <w:ilvl w:val="0"/>
                <w:numId w:val="5"/>
              </w:numPr>
              <w:tabs>
                <w:tab w:val="clear" w:pos="1296"/>
              </w:tabs>
              <w:spacing w:before="60" w:after="60"/>
              <w:ind w:left="253" w:hanging="287"/>
              <w:jc w:val="left"/>
            </w:pPr>
            <w:r>
              <w:t>Final revision before submitting to Systems for review</w:t>
            </w:r>
          </w:p>
        </w:tc>
      </w:tr>
    </w:tbl>
    <w:p w14:paraId="05A8D859" w14:textId="77777777" w:rsidR="000E3490" w:rsidRPr="0070405F" w:rsidRDefault="000E3490" w:rsidP="000E3490">
      <w:pPr>
        <w:pStyle w:val="ReportPurpose"/>
        <w:rPr>
          <w:rFonts w:ascii="Times New Roman" w:hAnsi="Times New Roman"/>
          <w:b w:val="0"/>
        </w:rPr>
      </w:pPr>
    </w:p>
    <w:p w14:paraId="3980875A" w14:textId="77777777" w:rsidR="005A4074" w:rsidRPr="0070405F" w:rsidRDefault="00424CFA" w:rsidP="000E3490">
      <w:pPr>
        <w:jc w:val="center"/>
        <w:rPr>
          <w:rFonts w:ascii="Arial" w:hAnsi="Arial"/>
          <w:b/>
          <w:sz w:val="24"/>
        </w:rPr>
      </w:pPr>
      <w:bookmarkStart w:id="2" w:name="_Toc482440238"/>
      <w:r w:rsidRPr="0070405F">
        <w:rPr>
          <w:rFonts w:ascii="Arial" w:hAnsi="Arial"/>
          <w:b/>
          <w:sz w:val="24"/>
        </w:rPr>
        <w:br w:type="page"/>
      </w:r>
    </w:p>
    <w:bookmarkEnd w:id="2"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EndPr/>
      <w:sdtContent>
        <w:p w14:paraId="12D56A4E" w14:textId="77777777" w:rsidR="006A473F" w:rsidRPr="00574928" w:rsidRDefault="006A473F">
          <w:pPr>
            <w:pStyle w:val="TOCHeading"/>
            <w:rPr>
              <w:color w:val="auto"/>
            </w:rPr>
          </w:pPr>
          <w:r w:rsidRPr="00574928">
            <w:rPr>
              <w:color w:val="auto"/>
            </w:rPr>
            <w:t>Table of Contents</w:t>
          </w:r>
        </w:p>
        <w:p w14:paraId="56E7C1AF" w14:textId="77777777" w:rsidR="00574928" w:rsidRDefault="003F0BA1">
          <w:pPr>
            <w:pStyle w:val="TOC1"/>
            <w:tabs>
              <w:tab w:val="left" w:pos="382"/>
              <w:tab w:val="right" w:leader="dot" w:pos="9458"/>
            </w:tabs>
            <w:rPr>
              <w:rFonts w:eastAsiaTheme="minorEastAsia" w:cstheme="minorBidi"/>
              <w:b w:val="0"/>
              <w:noProof/>
              <w:lang w:eastAsia="ja-JP"/>
            </w:rPr>
          </w:pPr>
          <w:r w:rsidRPr="0070405F">
            <w:fldChar w:fldCharType="begin"/>
          </w:r>
          <w:r w:rsidR="006A473F" w:rsidRPr="0070405F">
            <w:instrText xml:space="preserve"> TOC \o "1-3" \h \z \u </w:instrText>
          </w:r>
          <w:r w:rsidRPr="0070405F">
            <w:fldChar w:fldCharType="separate"/>
          </w:r>
          <w:r w:rsidR="00574928" w:rsidRPr="00F20264">
            <w:rPr>
              <w:noProof/>
            </w:rPr>
            <w:t>1</w:t>
          </w:r>
          <w:r w:rsidR="00574928">
            <w:rPr>
              <w:rFonts w:eastAsiaTheme="minorEastAsia" w:cstheme="minorBidi"/>
              <w:b w:val="0"/>
              <w:noProof/>
              <w:lang w:eastAsia="ja-JP"/>
            </w:rPr>
            <w:tab/>
          </w:r>
          <w:r w:rsidR="00574928">
            <w:rPr>
              <w:noProof/>
            </w:rPr>
            <w:t>Introduction</w:t>
          </w:r>
          <w:r w:rsidR="00574928">
            <w:rPr>
              <w:noProof/>
            </w:rPr>
            <w:tab/>
          </w:r>
          <w:r w:rsidR="00574928">
            <w:rPr>
              <w:noProof/>
            </w:rPr>
            <w:fldChar w:fldCharType="begin"/>
          </w:r>
          <w:r w:rsidR="00574928">
            <w:rPr>
              <w:noProof/>
            </w:rPr>
            <w:instrText xml:space="preserve"> PAGEREF _Toc169847997 \h </w:instrText>
          </w:r>
          <w:r w:rsidR="00574928">
            <w:rPr>
              <w:noProof/>
            </w:rPr>
          </w:r>
          <w:r w:rsidR="00574928">
            <w:rPr>
              <w:noProof/>
            </w:rPr>
            <w:fldChar w:fldCharType="separate"/>
          </w:r>
          <w:r w:rsidR="00051D6F">
            <w:rPr>
              <w:noProof/>
            </w:rPr>
            <w:t>1</w:t>
          </w:r>
          <w:r w:rsidR="00574928">
            <w:rPr>
              <w:noProof/>
            </w:rPr>
            <w:fldChar w:fldCharType="end"/>
          </w:r>
        </w:p>
        <w:p w14:paraId="13FE2F71"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Document Purpose</w:t>
          </w:r>
          <w:r>
            <w:rPr>
              <w:noProof/>
            </w:rPr>
            <w:tab/>
          </w:r>
          <w:r>
            <w:rPr>
              <w:noProof/>
            </w:rPr>
            <w:fldChar w:fldCharType="begin"/>
          </w:r>
          <w:r>
            <w:rPr>
              <w:noProof/>
            </w:rPr>
            <w:instrText xml:space="preserve"> PAGEREF _Toc169847998 \h </w:instrText>
          </w:r>
          <w:r>
            <w:rPr>
              <w:noProof/>
            </w:rPr>
          </w:r>
          <w:r>
            <w:rPr>
              <w:noProof/>
            </w:rPr>
            <w:fldChar w:fldCharType="separate"/>
          </w:r>
          <w:r w:rsidR="00051D6F">
            <w:rPr>
              <w:noProof/>
            </w:rPr>
            <w:t>1</w:t>
          </w:r>
          <w:r>
            <w:rPr>
              <w:noProof/>
            </w:rPr>
            <w:fldChar w:fldCharType="end"/>
          </w:r>
        </w:p>
        <w:p w14:paraId="196EC5DD"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Intended Readership</w:t>
          </w:r>
          <w:r>
            <w:rPr>
              <w:noProof/>
            </w:rPr>
            <w:tab/>
          </w:r>
          <w:r>
            <w:rPr>
              <w:noProof/>
            </w:rPr>
            <w:fldChar w:fldCharType="begin"/>
          </w:r>
          <w:r>
            <w:rPr>
              <w:noProof/>
            </w:rPr>
            <w:instrText xml:space="preserve"> PAGEREF _Toc169847999 \h </w:instrText>
          </w:r>
          <w:r>
            <w:rPr>
              <w:noProof/>
            </w:rPr>
          </w:r>
          <w:r>
            <w:rPr>
              <w:noProof/>
            </w:rPr>
            <w:fldChar w:fldCharType="separate"/>
          </w:r>
          <w:r w:rsidR="00051D6F">
            <w:rPr>
              <w:noProof/>
            </w:rPr>
            <w:t>1</w:t>
          </w:r>
          <w:r>
            <w:rPr>
              <w:noProof/>
            </w:rPr>
            <w:fldChar w:fldCharType="end"/>
          </w:r>
        </w:p>
        <w:p w14:paraId="49A97186"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Conventions</w:t>
          </w:r>
          <w:r>
            <w:rPr>
              <w:noProof/>
            </w:rPr>
            <w:tab/>
          </w:r>
          <w:r>
            <w:rPr>
              <w:noProof/>
            </w:rPr>
            <w:fldChar w:fldCharType="begin"/>
          </w:r>
          <w:r>
            <w:rPr>
              <w:noProof/>
            </w:rPr>
            <w:instrText xml:space="preserve"> PAGEREF _Toc169848000 \h </w:instrText>
          </w:r>
          <w:r>
            <w:rPr>
              <w:noProof/>
            </w:rPr>
          </w:r>
          <w:r>
            <w:rPr>
              <w:noProof/>
            </w:rPr>
            <w:fldChar w:fldCharType="separate"/>
          </w:r>
          <w:r w:rsidR="00051D6F">
            <w:rPr>
              <w:noProof/>
            </w:rPr>
            <w:t>1</w:t>
          </w:r>
          <w:r>
            <w:rPr>
              <w:noProof/>
            </w:rPr>
            <w:fldChar w:fldCharType="end"/>
          </w:r>
        </w:p>
        <w:p w14:paraId="0474EB0A"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Acronyms</w:t>
          </w:r>
          <w:r>
            <w:rPr>
              <w:noProof/>
            </w:rPr>
            <w:tab/>
          </w:r>
          <w:r>
            <w:rPr>
              <w:noProof/>
            </w:rPr>
            <w:fldChar w:fldCharType="begin"/>
          </w:r>
          <w:r>
            <w:rPr>
              <w:noProof/>
            </w:rPr>
            <w:instrText xml:space="preserve"> PAGEREF _Toc169848001 \h </w:instrText>
          </w:r>
          <w:r>
            <w:rPr>
              <w:noProof/>
            </w:rPr>
          </w:r>
          <w:r>
            <w:rPr>
              <w:noProof/>
            </w:rPr>
            <w:fldChar w:fldCharType="separate"/>
          </w:r>
          <w:r w:rsidR="00051D6F">
            <w:rPr>
              <w:noProof/>
            </w:rPr>
            <w:t>1</w:t>
          </w:r>
          <w:r>
            <w:rPr>
              <w:noProof/>
            </w:rPr>
            <w:fldChar w:fldCharType="end"/>
          </w:r>
        </w:p>
        <w:p w14:paraId="14698B71"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1.5</w:t>
          </w:r>
          <w:r>
            <w:rPr>
              <w:rFonts w:eastAsiaTheme="minorEastAsia" w:cstheme="minorBidi"/>
              <w:b w:val="0"/>
              <w:noProof/>
              <w:sz w:val="24"/>
              <w:szCs w:val="24"/>
              <w:lang w:eastAsia="ja-JP"/>
            </w:rPr>
            <w:tab/>
          </w:r>
          <w:r>
            <w:rPr>
              <w:noProof/>
            </w:rPr>
            <w:t>Reference Materials</w:t>
          </w:r>
          <w:r>
            <w:rPr>
              <w:noProof/>
            </w:rPr>
            <w:tab/>
          </w:r>
          <w:r>
            <w:rPr>
              <w:noProof/>
            </w:rPr>
            <w:fldChar w:fldCharType="begin"/>
          </w:r>
          <w:r>
            <w:rPr>
              <w:noProof/>
            </w:rPr>
            <w:instrText xml:space="preserve"> PAGEREF _Toc169848002 \h </w:instrText>
          </w:r>
          <w:r>
            <w:rPr>
              <w:noProof/>
            </w:rPr>
          </w:r>
          <w:r>
            <w:rPr>
              <w:noProof/>
            </w:rPr>
            <w:fldChar w:fldCharType="separate"/>
          </w:r>
          <w:r w:rsidR="00051D6F">
            <w:rPr>
              <w:noProof/>
            </w:rPr>
            <w:t>1</w:t>
          </w:r>
          <w:r>
            <w:rPr>
              <w:noProof/>
            </w:rPr>
            <w:fldChar w:fldCharType="end"/>
          </w:r>
        </w:p>
        <w:p w14:paraId="3017395B" w14:textId="77777777" w:rsidR="00574928" w:rsidRDefault="00574928">
          <w:pPr>
            <w:pStyle w:val="TOC1"/>
            <w:tabs>
              <w:tab w:val="left" w:pos="382"/>
              <w:tab w:val="right" w:leader="dot" w:pos="9458"/>
            </w:tabs>
            <w:rPr>
              <w:rFonts w:eastAsiaTheme="minorEastAsia" w:cstheme="minorBidi"/>
              <w:b w:val="0"/>
              <w:noProof/>
              <w:lang w:eastAsia="ja-JP"/>
            </w:rPr>
          </w:pPr>
          <w:r w:rsidRPr="00F20264">
            <w:rPr>
              <w:noProof/>
            </w:rPr>
            <w:t>2</w:t>
          </w:r>
          <w:r>
            <w:rPr>
              <w:rFonts w:eastAsiaTheme="minorEastAsia" w:cstheme="minorBidi"/>
              <w:b w:val="0"/>
              <w:noProof/>
              <w:lang w:eastAsia="ja-JP"/>
            </w:rPr>
            <w:tab/>
          </w:r>
          <w:r>
            <w:rPr>
              <w:noProof/>
            </w:rPr>
            <w:t>Reasoning behind GDS</w:t>
          </w:r>
          <w:r>
            <w:rPr>
              <w:noProof/>
            </w:rPr>
            <w:tab/>
          </w:r>
          <w:r>
            <w:rPr>
              <w:noProof/>
            </w:rPr>
            <w:fldChar w:fldCharType="begin"/>
          </w:r>
          <w:r>
            <w:rPr>
              <w:noProof/>
            </w:rPr>
            <w:instrText xml:space="preserve"> PAGEREF _Toc169848003 \h </w:instrText>
          </w:r>
          <w:r>
            <w:rPr>
              <w:noProof/>
            </w:rPr>
          </w:r>
          <w:r>
            <w:rPr>
              <w:noProof/>
            </w:rPr>
            <w:fldChar w:fldCharType="separate"/>
          </w:r>
          <w:r w:rsidR="00051D6F">
            <w:rPr>
              <w:noProof/>
            </w:rPr>
            <w:t>2</w:t>
          </w:r>
          <w:r>
            <w:rPr>
              <w:noProof/>
            </w:rPr>
            <w:fldChar w:fldCharType="end"/>
          </w:r>
        </w:p>
        <w:p w14:paraId="06002098" w14:textId="77777777" w:rsidR="00574928" w:rsidRDefault="00574928">
          <w:pPr>
            <w:pStyle w:val="TOC1"/>
            <w:tabs>
              <w:tab w:val="left" w:pos="382"/>
              <w:tab w:val="right" w:leader="dot" w:pos="9458"/>
            </w:tabs>
            <w:rPr>
              <w:rFonts w:eastAsiaTheme="minorEastAsia" w:cstheme="minorBidi"/>
              <w:b w:val="0"/>
              <w:noProof/>
              <w:lang w:eastAsia="ja-JP"/>
            </w:rPr>
          </w:pPr>
          <w:r w:rsidRPr="00F20264">
            <w:rPr>
              <w:noProof/>
            </w:rPr>
            <w:t>3</w:t>
          </w:r>
          <w:r>
            <w:rPr>
              <w:rFonts w:eastAsiaTheme="minorEastAsia" w:cstheme="minorBidi"/>
              <w:b w:val="0"/>
              <w:noProof/>
              <w:lang w:eastAsia="ja-JP"/>
            </w:rPr>
            <w:tab/>
          </w:r>
          <w:r>
            <w:rPr>
              <w:noProof/>
            </w:rPr>
            <w:t>Overview of the Gemini Data Service</w:t>
          </w:r>
          <w:r>
            <w:rPr>
              <w:noProof/>
            </w:rPr>
            <w:tab/>
          </w:r>
          <w:r>
            <w:rPr>
              <w:noProof/>
            </w:rPr>
            <w:fldChar w:fldCharType="begin"/>
          </w:r>
          <w:r>
            <w:rPr>
              <w:noProof/>
            </w:rPr>
            <w:instrText xml:space="preserve"> PAGEREF _Toc169848004 \h </w:instrText>
          </w:r>
          <w:r>
            <w:rPr>
              <w:noProof/>
            </w:rPr>
          </w:r>
          <w:r>
            <w:rPr>
              <w:noProof/>
            </w:rPr>
            <w:fldChar w:fldCharType="separate"/>
          </w:r>
          <w:r w:rsidR="00051D6F">
            <w:rPr>
              <w:noProof/>
            </w:rPr>
            <w:t>2</w:t>
          </w:r>
          <w:r>
            <w:rPr>
              <w:noProof/>
            </w:rPr>
            <w:fldChar w:fldCharType="end"/>
          </w:r>
        </w:p>
        <w:p w14:paraId="4DEF141A"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Data Values Composition</w:t>
          </w:r>
          <w:r>
            <w:rPr>
              <w:noProof/>
            </w:rPr>
            <w:tab/>
          </w:r>
          <w:r>
            <w:rPr>
              <w:noProof/>
            </w:rPr>
            <w:fldChar w:fldCharType="begin"/>
          </w:r>
          <w:r>
            <w:rPr>
              <w:noProof/>
            </w:rPr>
            <w:instrText xml:space="preserve"> PAGEREF _Toc169848005 \h </w:instrText>
          </w:r>
          <w:r>
            <w:rPr>
              <w:noProof/>
            </w:rPr>
          </w:r>
          <w:r>
            <w:rPr>
              <w:noProof/>
            </w:rPr>
            <w:fldChar w:fldCharType="separate"/>
          </w:r>
          <w:r w:rsidR="00051D6F">
            <w:rPr>
              <w:noProof/>
            </w:rPr>
            <w:t>3</w:t>
          </w:r>
          <w:r>
            <w:rPr>
              <w:noProof/>
            </w:rPr>
            <w:fldChar w:fldCharType="end"/>
          </w:r>
        </w:p>
        <w:p w14:paraId="67E2FBB7"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Observation Event driven data collection</w:t>
          </w:r>
          <w:r>
            <w:rPr>
              <w:noProof/>
            </w:rPr>
            <w:tab/>
          </w:r>
          <w:r>
            <w:rPr>
              <w:noProof/>
            </w:rPr>
            <w:fldChar w:fldCharType="begin"/>
          </w:r>
          <w:r>
            <w:rPr>
              <w:noProof/>
            </w:rPr>
            <w:instrText xml:space="preserve"> PAGEREF _Toc169848006 \h </w:instrText>
          </w:r>
          <w:r>
            <w:rPr>
              <w:noProof/>
            </w:rPr>
          </w:r>
          <w:r>
            <w:rPr>
              <w:noProof/>
            </w:rPr>
            <w:fldChar w:fldCharType="separate"/>
          </w:r>
          <w:r w:rsidR="00051D6F">
            <w:rPr>
              <w:noProof/>
            </w:rPr>
            <w:t>3</w:t>
          </w:r>
          <w:r>
            <w:rPr>
              <w:noProof/>
            </w:rPr>
            <w:fldChar w:fldCharType="end"/>
          </w:r>
        </w:p>
        <w:p w14:paraId="09DF8642"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Completion of FITS files</w:t>
          </w:r>
          <w:r>
            <w:rPr>
              <w:noProof/>
            </w:rPr>
            <w:tab/>
          </w:r>
          <w:r>
            <w:rPr>
              <w:noProof/>
            </w:rPr>
            <w:fldChar w:fldCharType="begin"/>
          </w:r>
          <w:r>
            <w:rPr>
              <w:noProof/>
            </w:rPr>
            <w:instrText xml:space="preserve"> PAGEREF _Toc169848007 \h </w:instrText>
          </w:r>
          <w:r>
            <w:rPr>
              <w:noProof/>
            </w:rPr>
          </w:r>
          <w:r>
            <w:rPr>
              <w:noProof/>
            </w:rPr>
            <w:fldChar w:fldCharType="separate"/>
          </w:r>
          <w:r w:rsidR="00051D6F">
            <w:rPr>
              <w:noProof/>
            </w:rPr>
            <w:t>4</w:t>
          </w:r>
          <w:r>
            <w:rPr>
              <w:noProof/>
            </w:rPr>
            <w:fldChar w:fldCharType="end"/>
          </w:r>
        </w:p>
        <w:p w14:paraId="5F2E3F3B"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Sending FITS Headers from Seqexec to GDS</w:t>
          </w:r>
          <w:r>
            <w:rPr>
              <w:noProof/>
            </w:rPr>
            <w:tab/>
          </w:r>
          <w:r>
            <w:rPr>
              <w:noProof/>
            </w:rPr>
            <w:fldChar w:fldCharType="begin"/>
          </w:r>
          <w:r>
            <w:rPr>
              <w:noProof/>
            </w:rPr>
            <w:instrText xml:space="preserve"> PAGEREF _Toc169848008 \h </w:instrText>
          </w:r>
          <w:r>
            <w:rPr>
              <w:noProof/>
            </w:rPr>
          </w:r>
          <w:r>
            <w:rPr>
              <w:noProof/>
            </w:rPr>
            <w:fldChar w:fldCharType="separate"/>
          </w:r>
          <w:r w:rsidR="00051D6F">
            <w:rPr>
              <w:noProof/>
            </w:rPr>
            <w:t>4</w:t>
          </w:r>
          <w:r>
            <w:rPr>
              <w:noProof/>
            </w:rPr>
            <w:fldChar w:fldCharType="end"/>
          </w:r>
        </w:p>
        <w:p w14:paraId="0C3CAF8D" w14:textId="77777777" w:rsidR="00574928" w:rsidRDefault="00574928">
          <w:pPr>
            <w:pStyle w:val="TOC1"/>
            <w:tabs>
              <w:tab w:val="left" w:pos="382"/>
              <w:tab w:val="right" w:leader="dot" w:pos="9458"/>
            </w:tabs>
            <w:rPr>
              <w:rFonts w:eastAsiaTheme="minorEastAsia" w:cstheme="minorBidi"/>
              <w:b w:val="0"/>
              <w:noProof/>
              <w:lang w:eastAsia="ja-JP"/>
            </w:rPr>
          </w:pPr>
          <w:r w:rsidRPr="00F20264">
            <w:rPr>
              <w:noProof/>
            </w:rPr>
            <w:t>4</w:t>
          </w:r>
          <w:r>
            <w:rPr>
              <w:rFonts w:eastAsiaTheme="minorEastAsia" w:cstheme="minorBidi"/>
              <w:b w:val="0"/>
              <w:noProof/>
              <w:lang w:eastAsia="ja-JP"/>
            </w:rPr>
            <w:tab/>
          </w:r>
          <w:r>
            <w:rPr>
              <w:noProof/>
            </w:rPr>
            <w:t>Data Label Generation</w:t>
          </w:r>
          <w:r>
            <w:rPr>
              <w:noProof/>
            </w:rPr>
            <w:tab/>
          </w:r>
          <w:r>
            <w:rPr>
              <w:noProof/>
            </w:rPr>
            <w:fldChar w:fldCharType="begin"/>
          </w:r>
          <w:r>
            <w:rPr>
              <w:noProof/>
            </w:rPr>
            <w:instrText xml:space="preserve"> PAGEREF _Toc169848009 \h </w:instrText>
          </w:r>
          <w:r>
            <w:rPr>
              <w:noProof/>
            </w:rPr>
          </w:r>
          <w:r>
            <w:rPr>
              <w:noProof/>
            </w:rPr>
            <w:fldChar w:fldCharType="separate"/>
          </w:r>
          <w:r w:rsidR="00051D6F">
            <w:rPr>
              <w:noProof/>
            </w:rPr>
            <w:t>4</w:t>
          </w:r>
          <w:r>
            <w:rPr>
              <w:noProof/>
            </w:rPr>
            <w:fldChar w:fldCharType="end"/>
          </w:r>
        </w:p>
        <w:p w14:paraId="0F276408" w14:textId="77777777" w:rsidR="00574928" w:rsidRDefault="00574928">
          <w:pPr>
            <w:pStyle w:val="TOC1"/>
            <w:tabs>
              <w:tab w:val="left" w:pos="382"/>
              <w:tab w:val="right" w:leader="dot" w:pos="9458"/>
            </w:tabs>
            <w:rPr>
              <w:rFonts w:eastAsiaTheme="minorEastAsia" w:cstheme="minorBidi"/>
              <w:b w:val="0"/>
              <w:noProof/>
              <w:lang w:eastAsia="ja-JP"/>
            </w:rPr>
          </w:pPr>
          <w:r w:rsidRPr="00F20264">
            <w:rPr>
              <w:noProof/>
            </w:rPr>
            <w:t>5</w:t>
          </w:r>
          <w:r>
            <w:rPr>
              <w:rFonts w:eastAsiaTheme="minorEastAsia" w:cstheme="minorBidi"/>
              <w:b w:val="0"/>
              <w:noProof/>
              <w:lang w:eastAsia="ja-JP"/>
            </w:rPr>
            <w:tab/>
          </w:r>
          <w:r>
            <w:rPr>
              <w:noProof/>
            </w:rPr>
            <w:t>GUI</w:t>
          </w:r>
          <w:r>
            <w:rPr>
              <w:noProof/>
            </w:rPr>
            <w:tab/>
          </w:r>
          <w:r>
            <w:rPr>
              <w:noProof/>
            </w:rPr>
            <w:fldChar w:fldCharType="begin"/>
          </w:r>
          <w:r>
            <w:rPr>
              <w:noProof/>
            </w:rPr>
            <w:instrText xml:space="preserve"> PAGEREF _Toc169848010 \h </w:instrText>
          </w:r>
          <w:r>
            <w:rPr>
              <w:noProof/>
            </w:rPr>
          </w:r>
          <w:r>
            <w:rPr>
              <w:noProof/>
            </w:rPr>
            <w:fldChar w:fldCharType="separate"/>
          </w:r>
          <w:r w:rsidR="00051D6F">
            <w:rPr>
              <w:noProof/>
            </w:rPr>
            <w:t>7</w:t>
          </w:r>
          <w:r>
            <w:rPr>
              <w:noProof/>
            </w:rPr>
            <w:fldChar w:fldCharType="end"/>
          </w:r>
        </w:p>
        <w:p w14:paraId="75353609" w14:textId="77777777" w:rsidR="00574928" w:rsidRDefault="00574928">
          <w:pPr>
            <w:pStyle w:val="TOC1"/>
            <w:tabs>
              <w:tab w:val="left" w:pos="382"/>
              <w:tab w:val="right" w:leader="dot" w:pos="9458"/>
            </w:tabs>
            <w:rPr>
              <w:rFonts w:eastAsiaTheme="minorEastAsia" w:cstheme="minorBidi"/>
              <w:b w:val="0"/>
              <w:noProof/>
              <w:lang w:eastAsia="ja-JP"/>
            </w:rPr>
          </w:pPr>
          <w:r w:rsidRPr="00F20264">
            <w:rPr>
              <w:noProof/>
            </w:rPr>
            <w:t>6</w:t>
          </w:r>
          <w:r>
            <w:rPr>
              <w:rFonts w:eastAsiaTheme="minorEastAsia" w:cstheme="minorBidi"/>
              <w:b w:val="0"/>
              <w:noProof/>
              <w:lang w:eastAsia="ja-JP"/>
            </w:rPr>
            <w:tab/>
          </w:r>
          <w:r>
            <w:rPr>
              <w:noProof/>
            </w:rPr>
            <w:t>Implementation Details</w:t>
          </w:r>
          <w:r>
            <w:rPr>
              <w:noProof/>
            </w:rPr>
            <w:tab/>
          </w:r>
          <w:r>
            <w:rPr>
              <w:noProof/>
            </w:rPr>
            <w:fldChar w:fldCharType="begin"/>
          </w:r>
          <w:r>
            <w:rPr>
              <w:noProof/>
            </w:rPr>
            <w:instrText xml:space="preserve"> PAGEREF _Toc169848011 \h </w:instrText>
          </w:r>
          <w:r>
            <w:rPr>
              <w:noProof/>
            </w:rPr>
          </w:r>
          <w:r>
            <w:rPr>
              <w:noProof/>
            </w:rPr>
            <w:fldChar w:fldCharType="separate"/>
          </w:r>
          <w:r w:rsidR="00051D6F">
            <w:rPr>
              <w:noProof/>
            </w:rPr>
            <w:t>12</w:t>
          </w:r>
          <w:r>
            <w:rPr>
              <w:noProof/>
            </w:rPr>
            <w:fldChar w:fldCharType="end"/>
          </w:r>
        </w:p>
        <w:p w14:paraId="1566DAC7"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Protocols</w:t>
          </w:r>
          <w:r>
            <w:rPr>
              <w:noProof/>
            </w:rPr>
            <w:tab/>
          </w:r>
          <w:r>
            <w:rPr>
              <w:noProof/>
            </w:rPr>
            <w:fldChar w:fldCharType="begin"/>
          </w:r>
          <w:r>
            <w:rPr>
              <w:noProof/>
            </w:rPr>
            <w:instrText xml:space="preserve"> PAGEREF _Toc169848012 \h </w:instrText>
          </w:r>
          <w:r>
            <w:rPr>
              <w:noProof/>
            </w:rPr>
          </w:r>
          <w:r>
            <w:rPr>
              <w:noProof/>
            </w:rPr>
            <w:fldChar w:fldCharType="separate"/>
          </w:r>
          <w:r w:rsidR="00051D6F">
            <w:rPr>
              <w:noProof/>
            </w:rPr>
            <w:t>13</w:t>
          </w:r>
          <w:r>
            <w:rPr>
              <w:noProof/>
            </w:rPr>
            <w:fldChar w:fldCharType="end"/>
          </w:r>
        </w:p>
        <w:p w14:paraId="25E3C02A"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Programming Language</w:t>
          </w:r>
          <w:r>
            <w:rPr>
              <w:noProof/>
            </w:rPr>
            <w:tab/>
          </w:r>
          <w:r>
            <w:rPr>
              <w:noProof/>
            </w:rPr>
            <w:fldChar w:fldCharType="begin"/>
          </w:r>
          <w:r>
            <w:rPr>
              <w:noProof/>
            </w:rPr>
            <w:instrText xml:space="preserve"> PAGEREF _Toc169848013 \h </w:instrText>
          </w:r>
          <w:r>
            <w:rPr>
              <w:noProof/>
            </w:rPr>
          </w:r>
          <w:r>
            <w:rPr>
              <w:noProof/>
            </w:rPr>
            <w:fldChar w:fldCharType="separate"/>
          </w:r>
          <w:r w:rsidR="00051D6F">
            <w:rPr>
              <w:noProof/>
            </w:rPr>
            <w:t>14</w:t>
          </w:r>
          <w:r>
            <w:rPr>
              <w:noProof/>
            </w:rPr>
            <w:fldChar w:fldCharType="end"/>
          </w:r>
        </w:p>
        <w:p w14:paraId="2D4FC3C1" w14:textId="77777777" w:rsidR="00574928" w:rsidRDefault="00574928">
          <w:pPr>
            <w:pStyle w:val="TOC1"/>
            <w:tabs>
              <w:tab w:val="left" w:pos="382"/>
              <w:tab w:val="right" w:leader="dot" w:pos="9458"/>
            </w:tabs>
            <w:rPr>
              <w:rFonts w:eastAsiaTheme="minorEastAsia" w:cstheme="minorBidi"/>
              <w:b w:val="0"/>
              <w:noProof/>
              <w:lang w:eastAsia="ja-JP"/>
            </w:rPr>
          </w:pPr>
          <w:r w:rsidRPr="00F20264">
            <w:rPr>
              <w:noProof/>
            </w:rPr>
            <w:t>7</w:t>
          </w:r>
          <w:r>
            <w:rPr>
              <w:rFonts w:eastAsiaTheme="minorEastAsia" w:cstheme="minorBidi"/>
              <w:b w:val="0"/>
              <w:noProof/>
              <w:lang w:eastAsia="ja-JP"/>
            </w:rPr>
            <w:tab/>
          </w:r>
          <w:r>
            <w:rPr>
              <w:noProof/>
            </w:rPr>
            <w:t>Operational aspects</w:t>
          </w:r>
          <w:r>
            <w:rPr>
              <w:noProof/>
            </w:rPr>
            <w:tab/>
          </w:r>
          <w:r>
            <w:rPr>
              <w:noProof/>
            </w:rPr>
            <w:fldChar w:fldCharType="begin"/>
          </w:r>
          <w:r>
            <w:rPr>
              <w:noProof/>
            </w:rPr>
            <w:instrText xml:space="preserve"> PAGEREF _Toc169848014 \h </w:instrText>
          </w:r>
          <w:r>
            <w:rPr>
              <w:noProof/>
            </w:rPr>
          </w:r>
          <w:r>
            <w:rPr>
              <w:noProof/>
            </w:rPr>
            <w:fldChar w:fldCharType="separate"/>
          </w:r>
          <w:r w:rsidR="00051D6F">
            <w:rPr>
              <w:noProof/>
            </w:rPr>
            <w:t>14</w:t>
          </w:r>
          <w:r>
            <w:rPr>
              <w:noProof/>
            </w:rPr>
            <w:fldChar w:fldCharType="end"/>
          </w:r>
        </w:p>
        <w:p w14:paraId="68159B4D"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Startup/Shutdown procedure</w:t>
          </w:r>
          <w:r>
            <w:rPr>
              <w:noProof/>
            </w:rPr>
            <w:tab/>
          </w:r>
          <w:r>
            <w:rPr>
              <w:noProof/>
            </w:rPr>
            <w:fldChar w:fldCharType="begin"/>
          </w:r>
          <w:r>
            <w:rPr>
              <w:noProof/>
            </w:rPr>
            <w:instrText xml:space="preserve"> PAGEREF _Toc169848015 \h </w:instrText>
          </w:r>
          <w:r>
            <w:rPr>
              <w:noProof/>
            </w:rPr>
          </w:r>
          <w:r>
            <w:rPr>
              <w:noProof/>
            </w:rPr>
            <w:fldChar w:fldCharType="separate"/>
          </w:r>
          <w:r w:rsidR="00051D6F">
            <w:rPr>
              <w:noProof/>
            </w:rPr>
            <w:t>14</w:t>
          </w:r>
          <w:r>
            <w:rPr>
              <w:noProof/>
            </w:rPr>
            <w:fldChar w:fldCharType="end"/>
          </w:r>
        </w:p>
        <w:p w14:paraId="1FF3D129"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Logging</w:t>
          </w:r>
          <w:r>
            <w:rPr>
              <w:noProof/>
            </w:rPr>
            <w:tab/>
          </w:r>
          <w:r>
            <w:rPr>
              <w:noProof/>
            </w:rPr>
            <w:fldChar w:fldCharType="begin"/>
          </w:r>
          <w:r>
            <w:rPr>
              <w:noProof/>
            </w:rPr>
            <w:instrText xml:space="preserve"> PAGEREF _Toc169848016 \h </w:instrText>
          </w:r>
          <w:r>
            <w:rPr>
              <w:noProof/>
            </w:rPr>
          </w:r>
          <w:r>
            <w:rPr>
              <w:noProof/>
            </w:rPr>
            <w:fldChar w:fldCharType="separate"/>
          </w:r>
          <w:r w:rsidR="00051D6F">
            <w:rPr>
              <w:noProof/>
            </w:rPr>
            <w:t>14</w:t>
          </w:r>
          <w:r>
            <w:rPr>
              <w:noProof/>
            </w:rPr>
            <w:fldChar w:fldCharType="end"/>
          </w:r>
        </w:p>
        <w:p w14:paraId="67ABD2DB" w14:textId="77777777" w:rsidR="00574928" w:rsidRDefault="00574928">
          <w:pPr>
            <w:pStyle w:val="TOC2"/>
            <w:tabs>
              <w:tab w:val="left" w:pos="752"/>
              <w:tab w:val="right" w:leader="dot" w:pos="9458"/>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Troubleshooting</w:t>
          </w:r>
          <w:r>
            <w:rPr>
              <w:noProof/>
            </w:rPr>
            <w:tab/>
          </w:r>
          <w:r>
            <w:rPr>
              <w:noProof/>
            </w:rPr>
            <w:fldChar w:fldCharType="begin"/>
          </w:r>
          <w:r>
            <w:rPr>
              <w:noProof/>
            </w:rPr>
            <w:instrText xml:space="preserve"> PAGEREF _Toc169848017 \h </w:instrText>
          </w:r>
          <w:r>
            <w:rPr>
              <w:noProof/>
            </w:rPr>
          </w:r>
          <w:r>
            <w:rPr>
              <w:noProof/>
            </w:rPr>
            <w:fldChar w:fldCharType="separate"/>
          </w:r>
          <w:r w:rsidR="00051D6F">
            <w:rPr>
              <w:noProof/>
            </w:rPr>
            <w:t>15</w:t>
          </w:r>
          <w:r>
            <w:rPr>
              <w:noProof/>
            </w:rPr>
            <w:fldChar w:fldCharType="end"/>
          </w:r>
        </w:p>
        <w:p w14:paraId="6E854103" w14:textId="77777777" w:rsidR="006A473F" w:rsidRPr="0070405F" w:rsidRDefault="003F0BA1">
          <w:r w:rsidRPr="0070405F">
            <w:fldChar w:fldCharType="end"/>
          </w:r>
        </w:p>
      </w:sdtContent>
    </w:sdt>
    <w:p w14:paraId="091C1218" w14:textId="77777777" w:rsidR="000E3490" w:rsidRPr="0070405F" w:rsidRDefault="000E3490" w:rsidP="000E3490">
      <w:pPr>
        <w:pStyle w:val="NormalFirst"/>
      </w:pPr>
    </w:p>
    <w:p w14:paraId="14EEDBE4" w14:textId="77777777" w:rsidR="000E3490" w:rsidRPr="0070405F" w:rsidRDefault="000E3490" w:rsidP="006B48D4">
      <w:pPr>
        <w:spacing w:before="0"/>
        <w:ind w:left="0"/>
        <w:jc w:val="left"/>
        <w:sectPr w:rsidR="000E3490" w:rsidRPr="0070405F">
          <w:footerReference w:type="even" r:id="rId10"/>
          <w:footerReference w:type="default" r:id="rId11"/>
          <w:type w:val="continuous"/>
          <w:pgSz w:w="12240" w:h="15840" w:code="9"/>
          <w:pgMar w:top="720" w:right="1620" w:bottom="1584" w:left="1152" w:header="720" w:footer="720" w:gutter="0"/>
          <w:pgBorders>
            <w:top w:val="single" w:sz="4" w:space="1" w:color="auto"/>
          </w:pgBorders>
          <w:pgNumType w:fmt="lowerRoman"/>
          <w:cols w:space="708"/>
          <w:titlePg/>
          <w:docGrid w:linePitch="360"/>
        </w:sectPr>
      </w:pPr>
    </w:p>
    <w:p w14:paraId="2A768402" w14:textId="77777777" w:rsidR="006B48D4" w:rsidRDefault="006B48D4">
      <w:pPr>
        <w:spacing w:before="0"/>
        <w:ind w:left="0"/>
        <w:jc w:val="left"/>
        <w:rPr>
          <w:rFonts w:ascii="Arial" w:hAnsi="Arial"/>
          <w:b/>
          <w:noProof/>
          <w:kern w:val="32"/>
          <w:sz w:val="24"/>
          <w:u w:val="single"/>
        </w:rPr>
      </w:pPr>
      <w:bookmarkStart w:id="3" w:name="_Toc65298745"/>
      <w:bookmarkStart w:id="4" w:name="_Toc65300587"/>
      <w:bookmarkStart w:id="5" w:name="_Ref64979002"/>
      <w:bookmarkStart w:id="6" w:name="_Ref64979009"/>
      <w:bookmarkStart w:id="7" w:name="_Toc123038137"/>
      <w:bookmarkEnd w:id="3"/>
      <w:bookmarkEnd w:id="4"/>
      <w:r>
        <w:rPr>
          <w:rFonts w:ascii="Arial" w:hAnsi="Arial"/>
          <w:b/>
          <w:noProof/>
          <w:kern w:val="32"/>
          <w:sz w:val="24"/>
          <w:u w:val="single"/>
        </w:rPr>
        <w:br w:type="page"/>
      </w:r>
    </w:p>
    <w:p w14:paraId="1FB313D3" w14:textId="77777777" w:rsidR="000E3490" w:rsidRPr="0070405F" w:rsidRDefault="00424CFA" w:rsidP="000E3490">
      <w:pPr>
        <w:pStyle w:val="Heading1"/>
      </w:pPr>
      <w:bookmarkStart w:id="8" w:name="_Toc169847997"/>
      <w:r w:rsidRPr="0070405F">
        <w:t>Introduction</w:t>
      </w:r>
      <w:bookmarkEnd w:id="5"/>
      <w:bookmarkEnd w:id="6"/>
      <w:bookmarkEnd w:id="7"/>
      <w:bookmarkEnd w:id="8"/>
    </w:p>
    <w:p w14:paraId="340C49FD" w14:textId="77777777"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14:paraId="567F3B90" w14:textId="77777777" w:rsidR="000E3490" w:rsidRPr="0070405F" w:rsidRDefault="00424CFA" w:rsidP="005A4074">
      <w:pPr>
        <w:pStyle w:val="Heading2"/>
      </w:pPr>
      <w:bookmarkStart w:id="9" w:name="_Toc123038138"/>
      <w:bookmarkStart w:id="10" w:name="_Toc169847998"/>
      <w:r w:rsidRPr="0070405F">
        <w:t>Document Purpose</w:t>
      </w:r>
      <w:bookmarkEnd w:id="9"/>
      <w:bookmarkEnd w:id="10"/>
    </w:p>
    <w:p w14:paraId="6A1CD62E" w14:textId="77777777"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14:paraId="6F519EDD" w14:textId="77777777"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r w:rsidR="00B82E35">
            <w:fldChar w:fldCharType="begin"/>
          </w:r>
          <w:r w:rsidR="00B82E35">
            <w:instrText xml:space="preserve"> CITATION Kim1 \l 1033  </w:instrText>
          </w:r>
          <w:r w:rsidR="00B82E35">
            <w:fldChar w:fldCharType="separate"/>
          </w:r>
          <w:r w:rsidR="00574928">
            <w:rPr>
              <w:b/>
              <w:noProof/>
            </w:rPr>
            <w:t>Invalid source specified.</w:t>
          </w:r>
          <w:r w:rsidR="00B82E35">
            <w:rPr>
              <w:noProof/>
            </w:rPr>
            <w:fldChar w:fldCharType="end"/>
          </w:r>
        </w:sdtContent>
      </w:sdt>
      <w:r w:rsidRPr="0070405F">
        <w:t xml:space="preserve"> and </w:t>
      </w:r>
      <w:sdt>
        <w:sdtPr>
          <w:id w:val="249096690"/>
          <w:citation/>
        </w:sdtPr>
        <w:sdtContent>
          <w:r w:rsidR="00B82E35">
            <w:fldChar w:fldCharType="begin"/>
          </w:r>
          <w:r w:rsidR="00B82E35">
            <w:instrText xml:space="preserve"> CITATION Kim \l 1033  </w:instrText>
          </w:r>
          <w:r w:rsidR="00B82E35">
            <w:fldChar w:fldCharType="separate"/>
          </w:r>
          <w:r w:rsidR="00574928">
            <w:rPr>
              <w:b/>
              <w:noProof/>
            </w:rPr>
            <w:t>Invalid source specified.</w:t>
          </w:r>
          <w:r w:rsidR="00B82E35">
            <w:rPr>
              <w:noProof/>
            </w:rPr>
            <w:fldChar w:fldCharType="end"/>
          </w:r>
        </w:sdtContent>
      </w:sdt>
      <w:r w:rsidR="00D97F70" w:rsidRPr="0070405F">
        <w:t>.</w:t>
      </w:r>
      <w:r w:rsidR="00253ADD" w:rsidRPr="0070405F">
        <w:t xml:space="preserve"> </w:t>
      </w:r>
      <w:r w:rsidRPr="0070405F">
        <w:t xml:space="preserve">It is assumed that the reader has read these other documents and understands their content.  </w:t>
      </w:r>
    </w:p>
    <w:p w14:paraId="294883AA" w14:textId="77777777" w:rsidR="000E3490" w:rsidRPr="0070405F" w:rsidRDefault="00424CFA" w:rsidP="005A4074">
      <w:pPr>
        <w:pStyle w:val="Heading2"/>
      </w:pPr>
      <w:bookmarkStart w:id="11" w:name="_Toc482440234"/>
      <w:bookmarkStart w:id="12" w:name="_Toc123038139"/>
      <w:bookmarkStart w:id="13" w:name="_Toc169847999"/>
      <w:r w:rsidRPr="0070405F">
        <w:t>Intended Readership</w:t>
      </w:r>
      <w:bookmarkEnd w:id="11"/>
      <w:bookmarkEnd w:id="12"/>
      <w:bookmarkEnd w:id="13"/>
    </w:p>
    <w:p w14:paraId="5DEFE281" w14:textId="77777777"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14:paraId="56D14F38" w14:textId="77777777" w:rsidR="000E3490" w:rsidRPr="0070405F" w:rsidRDefault="00424CFA" w:rsidP="005A4074">
      <w:pPr>
        <w:pStyle w:val="Heading2"/>
      </w:pPr>
      <w:bookmarkStart w:id="14" w:name="_Toc123038140"/>
      <w:bookmarkStart w:id="15" w:name="_Toc169848000"/>
      <w:r w:rsidRPr="0070405F">
        <w:t>Conventions</w:t>
      </w:r>
      <w:bookmarkEnd w:id="14"/>
      <w:bookmarkEnd w:id="15"/>
    </w:p>
    <w:p w14:paraId="36D907D0" w14:textId="77777777"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14:anchorId="6B431FBA" wp14:editId="09252446">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12"/>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14:paraId="3F0D82B1" w14:textId="77777777" w:rsidR="000E3490" w:rsidRPr="0070405F" w:rsidRDefault="00424CFA" w:rsidP="005A4074">
      <w:pPr>
        <w:pStyle w:val="Heading2"/>
      </w:pPr>
      <w:bookmarkStart w:id="16" w:name="_Toc123038141"/>
      <w:bookmarkStart w:id="17" w:name="_Toc169848001"/>
      <w:r w:rsidRPr="0070405F">
        <w:t>Acronyms</w:t>
      </w:r>
      <w:bookmarkEnd w:id="16"/>
      <w:bookmarkEnd w:id="17"/>
    </w:p>
    <w:p w14:paraId="045B88C3" w14:textId="77777777" w:rsidR="000E3490" w:rsidRPr="0070405F" w:rsidRDefault="00424CFA" w:rsidP="000E3490">
      <w:pPr>
        <w:pStyle w:val="Acronym"/>
      </w:pPr>
      <w:r w:rsidRPr="0070405F">
        <w:t>DHS</w:t>
      </w:r>
      <w:r w:rsidRPr="0070405F">
        <w:tab/>
        <w:t>Data Handling System</w:t>
      </w:r>
    </w:p>
    <w:p w14:paraId="469A46C1" w14:textId="77777777" w:rsidR="000E3490" w:rsidRPr="0070405F" w:rsidRDefault="00424CFA" w:rsidP="000E3490">
      <w:pPr>
        <w:pStyle w:val="Acronym"/>
      </w:pPr>
      <w:r w:rsidRPr="0070405F">
        <w:t>GIAPI</w:t>
      </w:r>
      <w:r w:rsidRPr="0070405F">
        <w:tab/>
        <w:t>Gemini Instrument Application Programmer Interface</w:t>
      </w:r>
    </w:p>
    <w:p w14:paraId="27993082" w14:textId="77777777" w:rsidR="000E3490" w:rsidRPr="0070405F" w:rsidRDefault="00424CFA" w:rsidP="000E3490">
      <w:pPr>
        <w:pStyle w:val="Acronym"/>
      </w:pPr>
      <w:r w:rsidRPr="0070405F">
        <w:t>GMP</w:t>
      </w:r>
      <w:r w:rsidRPr="0070405F">
        <w:tab/>
        <w:t>Gemini Master Process</w:t>
      </w:r>
    </w:p>
    <w:p w14:paraId="3AE6AF43" w14:textId="77777777" w:rsidR="000E3490" w:rsidRPr="0070405F" w:rsidRDefault="00424CFA" w:rsidP="000E3490">
      <w:pPr>
        <w:pStyle w:val="Acronym"/>
      </w:pPr>
      <w:r w:rsidRPr="0070405F">
        <w:t>GSDN</w:t>
      </w:r>
      <w:r w:rsidRPr="0070405F">
        <w:tab/>
        <w:t>Gemini Data Storage Network</w:t>
      </w:r>
    </w:p>
    <w:p w14:paraId="3EDE747B" w14:textId="77777777" w:rsidR="000E3490" w:rsidRPr="0070405F" w:rsidRDefault="00424CFA" w:rsidP="000E3490">
      <w:pPr>
        <w:pStyle w:val="Acronym"/>
      </w:pPr>
      <w:r w:rsidRPr="0070405F">
        <w:t>ICD</w:t>
      </w:r>
      <w:r w:rsidRPr="0070405F">
        <w:tab/>
        <w:t>Interface Control Document</w:t>
      </w:r>
    </w:p>
    <w:p w14:paraId="77277609" w14:textId="77777777" w:rsidR="000E3490" w:rsidRPr="0070405F" w:rsidRDefault="00424CFA" w:rsidP="000E3490">
      <w:pPr>
        <w:pStyle w:val="Acronym"/>
      </w:pPr>
      <w:r w:rsidRPr="0070405F">
        <w:t>JMS</w:t>
      </w:r>
      <w:r w:rsidRPr="0070405F">
        <w:tab/>
        <w:t>Java Message Service</w:t>
      </w:r>
    </w:p>
    <w:p w14:paraId="3FE831ED" w14:textId="77777777" w:rsidR="00586001" w:rsidRPr="0070405F" w:rsidRDefault="008F5C87" w:rsidP="00D143DA">
      <w:pPr>
        <w:pStyle w:val="Acronym"/>
      </w:pPr>
      <w:r w:rsidRPr="0070405F">
        <w:t>GDS</w:t>
      </w:r>
      <w:r w:rsidRPr="0070405F">
        <w:tab/>
      </w:r>
      <w:r w:rsidR="00663711" w:rsidRPr="0070405F">
        <w:t xml:space="preserve">Gemini </w:t>
      </w:r>
      <w:r w:rsidRPr="0070405F">
        <w:t>Data Service</w:t>
      </w:r>
    </w:p>
    <w:p w14:paraId="49D03846" w14:textId="77777777" w:rsidR="00586001" w:rsidRPr="0070405F" w:rsidRDefault="00586001" w:rsidP="00D143DA">
      <w:pPr>
        <w:pStyle w:val="Acronym"/>
      </w:pPr>
      <w:r w:rsidRPr="0070405F">
        <w:t>ODB</w:t>
      </w:r>
      <w:r w:rsidRPr="0070405F">
        <w:tab/>
        <w:t xml:space="preserve">Observing </w:t>
      </w:r>
      <w:proofErr w:type="spellStart"/>
      <w:r w:rsidRPr="0070405F">
        <w:t>DataBase</w:t>
      </w:r>
      <w:proofErr w:type="spellEnd"/>
    </w:p>
    <w:p w14:paraId="540BB3D7" w14:textId="77777777" w:rsidR="00586001" w:rsidRPr="0070405F" w:rsidRDefault="00586001" w:rsidP="00D143DA">
      <w:pPr>
        <w:pStyle w:val="Acronym"/>
      </w:pPr>
      <w:r w:rsidRPr="0070405F">
        <w:t>XMLRPC</w:t>
      </w:r>
      <w:r w:rsidRPr="0070405F">
        <w:tab/>
      </w:r>
      <w:proofErr w:type="spellStart"/>
      <w:r w:rsidRPr="0070405F">
        <w:t>eXtensible</w:t>
      </w:r>
      <w:proofErr w:type="spellEnd"/>
      <w:r w:rsidRPr="0070405F">
        <w:t xml:space="preserve"> Markup Language Remote Procedure Call</w:t>
      </w:r>
    </w:p>
    <w:p w14:paraId="5FFF13D9" w14:textId="77777777" w:rsidR="00586001" w:rsidRPr="0070405F" w:rsidRDefault="00586001" w:rsidP="00D143DA">
      <w:pPr>
        <w:pStyle w:val="Acronym"/>
      </w:pPr>
      <w:r w:rsidRPr="0070405F">
        <w:t>RMI</w:t>
      </w:r>
      <w:r w:rsidRPr="0070405F">
        <w:tab/>
        <w:t>Remote Method Invocation</w:t>
      </w:r>
    </w:p>
    <w:p w14:paraId="57A95661" w14:textId="77777777" w:rsidR="00586001" w:rsidRPr="0070405F" w:rsidRDefault="00586001" w:rsidP="00D143DA">
      <w:pPr>
        <w:pStyle w:val="Acronym"/>
      </w:pPr>
      <w:r w:rsidRPr="0070405F">
        <w:t>EPICS</w:t>
      </w:r>
      <w:r w:rsidRPr="0070405F">
        <w:tab/>
        <w:t>Experimental Physics and Industrial Control System</w:t>
      </w:r>
    </w:p>
    <w:p w14:paraId="1663AC52" w14:textId="77777777" w:rsidR="008F277C" w:rsidRDefault="00586001" w:rsidP="00D143DA">
      <w:pPr>
        <w:pStyle w:val="Acronym"/>
      </w:pPr>
      <w:r w:rsidRPr="0070405F">
        <w:t>FITS</w:t>
      </w:r>
      <w:r w:rsidRPr="0070405F">
        <w:tab/>
        <w:t>Flexible Image Transport System</w:t>
      </w:r>
    </w:p>
    <w:p w14:paraId="08D67A8B" w14:textId="77777777" w:rsidR="005A4074" w:rsidRPr="0070405F" w:rsidRDefault="008F277C" w:rsidP="00D143DA">
      <w:pPr>
        <w:pStyle w:val="Acronym"/>
        <w:rPr>
          <w:rStyle w:val="Hyperlink"/>
        </w:rPr>
      </w:pPr>
      <w:r>
        <w:t>GDSN</w:t>
      </w:r>
      <w:r>
        <w:tab/>
        <w:t>Gemini Data Service Network</w:t>
      </w:r>
    </w:p>
    <w:bookmarkStart w:id="18" w:name="_Toc169848002" w:displacedByCustomXml="next"/>
    <w:sdt>
      <w:sdtPr>
        <w:rPr>
          <w:rFonts w:ascii="Times New Roman" w:hAnsi="Times New Roman"/>
          <w:b w:val="0"/>
          <w:color w:val="0000FF"/>
          <w:u w:val="single"/>
        </w:rPr>
        <w:id w:val="249096677"/>
        <w:docPartObj>
          <w:docPartGallery w:val="Bibliographies"/>
          <w:docPartUnique/>
        </w:docPartObj>
      </w:sdtPr>
      <w:sdtContent>
        <w:p w14:paraId="2727D52E" w14:textId="77777777" w:rsidR="005A4074" w:rsidRPr="0070405F" w:rsidRDefault="007F5716" w:rsidP="005A4074">
          <w:pPr>
            <w:pStyle w:val="Heading2"/>
          </w:pPr>
          <w:r w:rsidRPr="0070405F">
            <w:t>Reference Materials</w:t>
          </w:r>
          <w:bookmarkEnd w:id="18"/>
        </w:p>
        <w:sdt>
          <w:sdtPr>
            <w:id w:val="111145805"/>
            <w:bibliography/>
          </w:sdtPr>
          <w:sdtContent>
            <w:p w14:paraId="1008B3E1" w14:textId="77777777" w:rsidR="000E3490" w:rsidRPr="0070405F" w:rsidRDefault="003F0BA1" w:rsidP="008F277C">
              <w:pPr>
                <w:rPr>
                  <w:rStyle w:val="Hyperlink"/>
                </w:rPr>
              </w:pPr>
              <w:r w:rsidRPr="0070405F">
                <w:fldChar w:fldCharType="begin"/>
              </w:r>
              <w:r w:rsidR="005A4074" w:rsidRPr="0070405F">
                <w:instrText xml:space="preserve"> BIBLIOGRAPHY </w:instrText>
              </w:r>
              <w:r w:rsidRPr="0070405F">
                <w:fldChar w:fldCharType="separate"/>
              </w:r>
              <w:r w:rsidR="00574928">
                <w:rPr>
                  <w:b/>
                  <w:noProof/>
                </w:rPr>
                <w:t>There are no sources in the current document.</w:t>
              </w:r>
              <w:r w:rsidRPr="0070405F">
                <w:fldChar w:fldCharType="end"/>
              </w:r>
              <w:r w:rsidR="00424CFA" w:rsidRPr="0070405F">
                <w:rPr>
                  <w:rStyle w:val="Hyperlink"/>
                </w:rPr>
                <w:br/>
              </w:r>
            </w:p>
          </w:sdtContent>
        </w:sdt>
      </w:sdtContent>
    </w:sdt>
    <w:p w14:paraId="38E988FE" w14:textId="77777777" w:rsidR="000E3490" w:rsidRPr="0070405F" w:rsidRDefault="00315567" w:rsidP="006B48D4">
      <w:pPr>
        <w:spacing w:before="0"/>
        <w:ind w:left="0"/>
        <w:jc w:val="left"/>
        <w:rPr>
          <w:noProof/>
        </w:rPr>
      </w:pPr>
      <w:r w:rsidRPr="0070405F">
        <w:br w:type="page"/>
      </w:r>
    </w:p>
    <w:p w14:paraId="72395256" w14:textId="77777777" w:rsidR="00C54A4E" w:rsidRDefault="00C54A4E" w:rsidP="000E3490">
      <w:pPr>
        <w:pStyle w:val="Heading1"/>
      </w:pPr>
      <w:bookmarkStart w:id="19" w:name="_Toc65298752"/>
      <w:bookmarkStart w:id="20" w:name="_Toc65300594"/>
      <w:bookmarkStart w:id="21" w:name="_Toc123038143"/>
      <w:bookmarkStart w:id="22" w:name="_Toc169848003"/>
      <w:bookmarkEnd w:id="19"/>
      <w:bookmarkEnd w:id="20"/>
      <w:r w:rsidRPr="0070405F">
        <w:t>Reasoning behind GDS</w:t>
      </w:r>
      <w:bookmarkEnd w:id="22"/>
    </w:p>
    <w:p w14:paraId="1C1893D2" w14:textId="77777777" w:rsidR="005278BE" w:rsidRDefault="005278BE" w:rsidP="005278BE">
      <w:pPr>
        <w:pStyle w:val="NormalFirst"/>
      </w:pPr>
    </w:p>
    <w:p w14:paraId="75EBAC63" w14:textId="77777777" w:rsidR="005278BE" w:rsidRDefault="005278BE" w:rsidP="005278BE">
      <w:pPr>
        <w:pStyle w:val="NormalFirst"/>
      </w:pPr>
      <w:r>
        <w:t>As part of the Aspen Instrument program, a decision was made to simplify the transfer of data from instruments to the DHS for new instruments.  Gemini has installed a high-performance data storage network that forms the backbone for data transfer between the instruments, DHS, and the data processing systems. In subsequent sections of this document, this data storage system will be referred to as the Gemini Data Storage Network (GDSN).</w:t>
      </w:r>
    </w:p>
    <w:p w14:paraId="6D414EA5" w14:textId="77777777" w:rsidR="005278BE" w:rsidRDefault="005278BE" w:rsidP="005278BE">
      <w:r>
        <w:t>The main simplifications introduced by this approach are the following:</w:t>
      </w:r>
    </w:p>
    <w:p w14:paraId="7D72F35E" w14:textId="77777777" w:rsidR="005278BE" w:rsidRDefault="005278BE" w:rsidP="005278BE">
      <w:pPr>
        <w:pStyle w:val="ListParagraph"/>
        <w:numPr>
          <w:ilvl w:val="0"/>
          <w:numId w:val="22"/>
        </w:numPr>
      </w:pPr>
      <w:r>
        <w:t>The instrument will write a standard FITS file directly, with a minimum set of headers. There is no connection dependency between the instrument and the DHS. No more “connect/disconnect to DHS” need.</w:t>
      </w:r>
    </w:p>
    <w:p w14:paraId="3DEF5EDA" w14:textId="77777777" w:rsidR="005278BE" w:rsidRDefault="005278BE" w:rsidP="005278BE">
      <w:pPr>
        <w:pStyle w:val="ListParagraph"/>
        <w:numPr>
          <w:ilvl w:val="0"/>
          <w:numId w:val="22"/>
        </w:numPr>
      </w:pPr>
      <w:r>
        <w:t xml:space="preserve">All the communication mechanisms used by the existing DHS (Drama et al) are no longer needed. </w:t>
      </w:r>
    </w:p>
    <w:p w14:paraId="231694DC" w14:textId="77777777" w:rsidR="005278BE" w:rsidRDefault="005278BE" w:rsidP="005278BE">
      <w:pPr>
        <w:pStyle w:val="ListParagraph"/>
        <w:numPr>
          <w:ilvl w:val="0"/>
          <w:numId w:val="22"/>
        </w:numPr>
      </w:pPr>
      <w:r>
        <w:t xml:space="preserve">The instrument software is responsible to produce always-valid FITS files. In stand-alone mode, the instrument can produce data without a DHS. </w:t>
      </w:r>
    </w:p>
    <w:p w14:paraId="58A8C13D" w14:textId="167DD590" w:rsidR="00E32DE1" w:rsidRPr="00024DD0" w:rsidRDefault="00E32DE1" w:rsidP="005278BE">
      <w:pPr>
        <w:pStyle w:val="ListParagraph"/>
        <w:numPr>
          <w:ilvl w:val="0"/>
          <w:numId w:val="22"/>
        </w:numPr>
      </w:pPr>
      <w:r>
        <w:t xml:space="preserve">The instrument notifies Gemini whenever it’s necessary to collect information about the Telescope environment to complete the FITS headers later. These notifications are called </w:t>
      </w:r>
      <w:r>
        <w:rPr>
          <w:i/>
        </w:rPr>
        <w:t>observation events</w:t>
      </w:r>
      <w:r>
        <w:t>.</w:t>
      </w:r>
      <w:r>
        <w:rPr>
          <w:i/>
        </w:rPr>
        <w:t xml:space="preserve"> </w:t>
      </w:r>
    </w:p>
    <w:p w14:paraId="4174B202" w14:textId="576D6E7B" w:rsidR="00024DD0" w:rsidRPr="005278BE" w:rsidRDefault="00024DD0" w:rsidP="005278BE">
      <w:pPr>
        <w:pStyle w:val="ListParagraph"/>
        <w:numPr>
          <w:ilvl w:val="0"/>
          <w:numId w:val="22"/>
        </w:numPr>
      </w:pPr>
      <w:r>
        <w:t>Provides flexibility to Gemini to maintain and update the FITS keywords that should be part of the final science data.</w:t>
      </w:r>
    </w:p>
    <w:p w14:paraId="34597039" w14:textId="77777777" w:rsidR="005278BE" w:rsidRDefault="005278BE" w:rsidP="005278BE">
      <w:r>
        <w:t xml:space="preserve">The GDSN greatly simplifies the instrument task of storing data at Gemini.  Allowing instruments to directly write data to a shared disk reduces the complexity of the data transfer code builders must produce.  This is a familiar unobtrusive approach that adds no new work for the builder. GPI is the first instrument using this approach, and therefore Gemini has to have the necessary infrastructure to support </w:t>
      </w:r>
    </w:p>
    <w:p w14:paraId="66330C4D" w14:textId="77777777" w:rsidR="005278BE" w:rsidRPr="005278BE" w:rsidRDefault="005278BE" w:rsidP="005278BE">
      <w:r>
        <w:t xml:space="preserve">For Gemini, this approach requires software modifications to complete the FITS files produced by the instrument to put the appropriate headers. This job is done by the GIAPI Data Service (GDS) and it is the subject of this document. </w:t>
      </w:r>
    </w:p>
    <w:p w14:paraId="4F6BDEC2" w14:textId="77777777" w:rsidR="0034735D" w:rsidRPr="0070405F" w:rsidRDefault="00424CFA" w:rsidP="000E3490">
      <w:pPr>
        <w:pStyle w:val="Heading1"/>
      </w:pPr>
      <w:bookmarkStart w:id="23" w:name="_Toc169848004"/>
      <w:r w:rsidRPr="0070405F">
        <w:t xml:space="preserve">Overview of </w:t>
      </w:r>
      <w:bookmarkEnd w:id="21"/>
      <w:r w:rsidR="00593DB9" w:rsidRPr="0070405F">
        <w:t>the Gemini Data Service</w:t>
      </w:r>
      <w:bookmarkEnd w:id="23"/>
    </w:p>
    <w:p w14:paraId="784D8AD2" w14:textId="77777777" w:rsidR="00F52163" w:rsidRPr="0070405F" w:rsidRDefault="00C54A4E" w:rsidP="00F52163">
      <w:pPr>
        <w:rPr>
          <w:noProof/>
        </w:rPr>
      </w:pPr>
      <w:r w:rsidRPr="0070405F">
        <w:t xml:space="preserve">The </w:t>
      </w:r>
      <w:r w:rsidR="000442CC">
        <w:t xml:space="preserve">GIAPI </w:t>
      </w:r>
      <w:r w:rsidRPr="0070405F">
        <w:t>Data Service</w:t>
      </w:r>
      <w:r w:rsidR="00A701ED" w:rsidRPr="0070405F">
        <w:t xml:space="preserve"> </w:t>
      </w:r>
      <w:r w:rsidR="00663711" w:rsidRPr="0070405F">
        <w:t xml:space="preserve">(GDS) </w:t>
      </w:r>
      <w:r w:rsidR="00A701ED" w:rsidRPr="0070405F">
        <w:t xml:space="preserve">is </w:t>
      </w:r>
      <w:r w:rsidR="00663711" w:rsidRPr="0070405F">
        <w:t>a</w:t>
      </w:r>
      <w:r w:rsidR="005278BE">
        <w:t xml:space="preserve"> system that attempts to </w:t>
      </w:r>
      <w:r w:rsidR="00A701ED" w:rsidRPr="0070405F">
        <w:t>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0442CC">
        <w:rPr>
          <w:noProof/>
        </w:rPr>
        <w:t xml:space="preserve">FITS keywords </w:t>
      </w:r>
      <w:r w:rsidR="00663711" w:rsidRPr="0070405F">
        <w:rPr>
          <w:noProof/>
        </w:rPr>
        <w:t>from different subsystems in the observatory</w:t>
      </w:r>
      <w:r w:rsidR="00803E34" w:rsidRPr="0070405F">
        <w:rPr>
          <w:noProof/>
        </w:rPr>
        <w:t>,</w:t>
      </w:r>
      <w:r w:rsidR="00663711" w:rsidRPr="0070405F">
        <w:rPr>
          <w:noProof/>
        </w:rPr>
        <w:t xml:space="preserve"> and use</w:t>
      </w:r>
      <w:r w:rsidR="000442CC">
        <w:rPr>
          <w:noProof/>
        </w:rPr>
        <w:t>s</w:t>
      </w:r>
      <w:r w:rsidR="00663711" w:rsidRPr="0070405F">
        <w:rPr>
          <w:noProof/>
        </w:rPr>
        <w:t xml:space="preserve"> </w:t>
      </w:r>
      <w:r w:rsidR="000442CC">
        <w:rPr>
          <w:noProof/>
        </w:rPr>
        <w:t xml:space="preserve">them </w:t>
      </w:r>
      <w:r w:rsidR="00663711" w:rsidRPr="0070405F">
        <w:rPr>
          <w:noProof/>
        </w:rPr>
        <w:t>to supplement the FITS file generated by a GIAPI-based instrument.</w:t>
      </w:r>
      <w:r w:rsidR="00F52163" w:rsidRPr="0070405F">
        <w:rPr>
          <w:noProof/>
        </w:rPr>
        <w:t xml:space="preserve"> The GDS configuration will drive the data collection indicating which</w:t>
      </w:r>
      <w:r w:rsidR="00761235">
        <w:rPr>
          <w:noProof/>
        </w:rPr>
        <w:t xml:space="preserve"> </w:t>
      </w:r>
      <w:r w:rsidR="000442CC">
        <w:rPr>
          <w:noProof/>
        </w:rPr>
        <w:t xml:space="preserve">keywords </w:t>
      </w:r>
      <w:r w:rsidR="00F52163" w:rsidRPr="0070405F">
        <w:rPr>
          <w:noProof/>
        </w:rPr>
        <w:t xml:space="preserve">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w:t>
      </w:r>
      <w:r w:rsidR="00803E34" w:rsidRPr="00E32DE1">
        <w:rPr>
          <w:i/>
          <w:noProof/>
        </w:rPr>
        <w:t>Observation Events</w:t>
      </w:r>
      <w:r w:rsidR="00803E34" w:rsidRPr="0070405F">
        <w:rPr>
          <w:noProof/>
        </w:rPr>
        <w:t xml:space="preserve"> </w:t>
      </w:r>
      <w:r w:rsidR="00F52163" w:rsidRPr="0070405F">
        <w:rPr>
          <w:noProof/>
        </w:rPr>
        <w:t>generated by the instrument (as specified in the GIAPI Specification</w:t>
      </w:r>
      <w:sdt>
        <w:sdtPr>
          <w:rPr>
            <w:noProof/>
          </w:rPr>
          <w:id w:val="11286546"/>
          <w:citation/>
        </w:sdtPr>
        <w:sdtContent>
          <w:r w:rsidR="003F0BA1" w:rsidRPr="0070405F">
            <w:rPr>
              <w:noProof/>
            </w:rPr>
            <w:fldChar w:fldCharType="begin"/>
          </w:r>
          <w:r w:rsidR="00F52163" w:rsidRPr="0070405F">
            <w:rPr>
              <w:noProof/>
            </w:rPr>
            <w:instrText xml:space="preserve"> CITATION Kim1 \l 1033 </w:instrText>
          </w:r>
          <w:r w:rsidR="003F0BA1" w:rsidRPr="0070405F">
            <w:rPr>
              <w:noProof/>
            </w:rPr>
            <w:fldChar w:fldCharType="separate"/>
          </w:r>
          <w:r w:rsidR="00574928">
            <w:rPr>
              <w:b/>
              <w:noProof/>
            </w:rPr>
            <w:t>Invalid source specified.</w:t>
          </w:r>
          <w:r w:rsidR="003F0BA1"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14:paraId="51D38C08" w14:textId="77777777" w:rsidR="00726059" w:rsidRDefault="00F52163" w:rsidP="00F52163">
      <w:pPr>
        <w:rPr>
          <w:noProof/>
        </w:rPr>
      </w:pPr>
      <w:r w:rsidRPr="0070405F">
        <w:rPr>
          <w:noProof/>
        </w:rPr>
        <w:t>Conceptually the GDS is very simple and its features have been kept to a minimum to provide an efficient and main</w:t>
      </w:r>
      <w:r w:rsidR="005278BE">
        <w:rPr>
          <w:noProof/>
        </w:rPr>
        <w:t xml:space="preserve">tainable service. Nevertheless, it </w:t>
      </w:r>
      <w:r w:rsidRPr="0070405F">
        <w:rPr>
          <w:noProof/>
        </w:rPr>
        <w:t xml:space="preserve">has been designed with extensibility in mind and can be </w:t>
      </w:r>
      <w:r w:rsidR="00726059">
        <w:rPr>
          <w:noProof/>
        </w:rPr>
        <w:t>expanded</w:t>
      </w:r>
      <w:r w:rsidRPr="0070405F">
        <w:rPr>
          <w:noProof/>
        </w:rPr>
        <w:t>, for example</w:t>
      </w:r>
      <w:r w:rsidR="00803E34" w:rsidRPr="0070405F">
        <w:rPr>
          <w:noProof/>
        </w:rPr>
        <w:t>, if new subsystems need to be added/removed.</w:t>
      </w:r>
    </w:p>
    <w:p w14:paraId="3BAFDE8E" w14:textId="77777777" w:rsidR="00803E34" w:rsidRPr="0070405F" w:rsidRDefault="00726059" w:rsidP="00F52163">
      <w:pPr>
        <w:rPr>
          <w:noProof/>
        </w:rPr>
      </w:pPr>
      <w:r>
        <w:rPr>
          <w:noProof/>
        </w:rPr>
        <w:t>Another important aspect of GDS is that the event mode decouples the GDS and the instrument, which should improve stability in operation.</w:t>
      </w:r>
    </w:p>
    <w:p w14:paraId="64F9CAA5" w14:textId="77777777"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14:paraId="5DE00CB5" w14:textId="77777777" w:rsidR="00803E34" w:rsidRPr="0070405F" w:rsidRDefault="00803E34" w:rsidP="00A701ED">
      <w:pPr>
        <w:jc w:val="left"/>
        <w:rPr>
          <w:noProof/>
        </w:rPr>
      </w:pPr>
    </w:p>
    <w:p w14:paraId="775463C0" w14:textId="77777777" w:rsidR="00803E34" w:rsidRPr="0070405F" w:rsidRDefault="0035158B" w:rsidP="00803E34">
      <w:pPr>
        <w:jc w:val="left"/>
        <w:rPr>
          <w:noProof/>
        </w:rPr>
      </w:pPr>
      <w:r w:rsidRPr="0035158B">
        <w:rPr>
          <w:noProof/>
        </w:rPr>
        <w:drawing>
          <wp:inline distT="0" distB="0" distL="0" distR="0" wp14:anchorId="70ED5516" wp14:editId="5BE62E04">
            <wp:extent cx="5486400" cy="3953510"/>
            <wp:effectExtent l="25400" t="0" r="0" b="0"/>
            <wp:docPr id="2" name="P 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5486400" cy="3953510"/>
                    </a:xfrm>
                    <a:prstGeom prst="rect">
                      <a:avLst/>
                    </a:prstGeom>
                  </pic:spPr>
                </pic:pic>
              </a:graphicData>
            </a:graphic>
          </wp:inline>
        </w:drawing>
      </w:r>
    </w:p>
    <w:p w14:paraId="7B83C172" w14:textId="77777777" w:rsidR="00803E34" w:rsidRPr="0070405F" w:rsidRDefault="00803E34" w:rsidP="00803E34">
      <w:pPr>
        <w:pStyle w:val="Caption"/>
      </w:pPr>
      <w:r w:rsidRPr="0070405F">
        <w:t xml:space="preserve">Figure </w:t>
      </w:r>
      <w:fldSimple w:instr=" SEQ Figure \* ARABIC ">
        <w:r w:rsidR="00051D6F">
          <w:rPr>
            <w:noProof/>
          </w:rPr>
          <w:t>1</w:t>
        </w:r>
      </w:fldSimple>
      <w:r w:rsidRPr="0070405F">
        <w:t>: GDS System Diagram</w:t>
      </w:r>
    </w:p>
    <w:p w14:paraId="08A126A2" w14:textId="77777777" w:rsidR="0035158B" w:rsidRDefault="0035158B" w:rsidP="00A701ED">
      <w:pPr>
        <w:jc w:val="left"/>
        <w:rPr>
          <w:noProof/>
        </w:rPr>
      </w:pPr>
    </w:p>
    <w:p w14:paraId="2953BDD7" w14:textId="77777777" w:rsidR="00663711" w:rsidRPr="0070405F" w:rsidRDefault="00663711" w:rsidP="00A701ED">
      <w:pPr>
        <w:jc w:val="left"/>
        <w:rPr>
          <w:noProof/>
        </w:rPr>
      </w:pPr>
      <w:r w:rsidRPr="0070405F">
        <w:rPr>
          <w:noProof/>
        </w:rPr>
        <w:t>GDS will perform the folloming duties:</w:t>
      </w:r>
    </w:p>
    <w:p w14:paraId="0CA6A24C" w14:textId="77777777" w:rsidR="000149BE" w:rsidRPr="0070405F" w:rsidRDefault="000149BE" w:rsidP="00A876DB">
      <w:pPr>
        <w:pStyle w:val="ListParagraph"/>
        <w:numPr>
          <w:ilvl w:val="0"/>
          <w:numId w:val="20"/>
        </w:numPr>
        <w:jc w:val="left"/>
        <w:rPr>
          <w:noProof/>
        </w:rPr>
      </w:pPr>
      <w:r w:rsidRPr="0070405F">
        <w:rPr>
          <w:noProof/>
        </w:rPr>
        <w:t xml:space="preserve">Listen for observation events from the instrument </w:t>
      </w:r>
    </w:p>
    <w:p w14:paraId="6FACF222" w14:textId="77777777" w:rsidR="00803E34" w:rsidRPr="0070405F" w:rsidRDefault="00803E34" w:rsidP="00A876DB">
      <w:pPr>
        <w:pStyle w:val="ListParagraph"/>
        <w:numPr>
          <w:ilvl w:val="0"/>
          <w:numId w:val="20"/>
        </w:numPr>
        <w:jc w:val="left"/>
        <w:rPr>
          <w:noProof/>
        </w:rPr>
      </w:pPr>
      <w:r w:rsidRPr="0070405F">
        <w:rPr>
          <w:noProof/>
        </w:rPr>
        <w:t xml:space="preserve">Gather </w:t>
      </w:r>
      <w:r w:rsidR="00726059">
        <w:rPr>
          <w:noProof/>
        </w:rPr>
        <w:t>keywords</w:t>
      </w:r>
      <w:r w:rsidR="000149BE">
        <w:rPr>
          <w:noProof/>
        </w:rPr>
        <w:t xml:space="preserve"> from observatory systems</w:t>
      </w:r>
    </w:p>
    <w:p w14:paraId="58D1E8DA" w14:textId="77777777" w:rsidR="00803E34" w:rsidRPr="0070405F" w:rsidRDefault="00663711" w:rsidP="00A876DB">
      <w:pPr>
        <w:pStyle w:val="ListParagraph"/>
        <w:numPr>
          <w:ilvl w:val="0"/>
          <w:numId w:val="20"/>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14:paraId="07DEDF9F" w14:textId="77777777" w:rsidR="001B4F4B" w:rsidRPr="0070405F" w:rsidRDefault="00803E34" w:rsidP="00A876DB">
      <w:pPr>
        <w:pStyle w:val="ListParagraph"/>
        <w:numPr>
          <w:ilvl w:val="0"/>
          <w:numId w:val="20"/>
        </w:numPr>
        <w:jc w:val="left"/>
        <w:rPr>
          <w:noProof/>
        </w:rPr>
      </w:pPr>
      <w:r w:rsidRPr="0070405F">
        <w:rPr>
          <w:noProof/>
        </w:rPr>
        <w:t xml:space="preserve">Complete </w:t>
      </w:r>
      <w:r w:rsidR="000149BE">
        <w:rPr>
          <w:noProof/>
        </w:rPr>
        <w:t xml:space="preserve">the </w:t>
      </w:r>
      <w:r w:rsidRPr="0070405F">
        <w:rPr>
          <w:noProof/>
        </w:rPr>
        <w:t xml:space="preserve">FITS files with </w:t>
      </w:r>
      <w:r w:rsidR="00726059">
        <w:rPr>
          <w:noProof/>
        </w:rPr>
        <w:t xml:space="preserve">keywords </w:t>
      </w:r>
      <w:r w:rsidRPr="0070405F">
        <w:rPr>
          <w:noProof/>
        </w:rPr>
        <w:t>during an observation</w:t>
      </w:r>
    </w:p>
    <w:p w14:paraId="0C3583DF" w14:textId="77777777" w:rsidR="00A701ED" w:rsidRPr="0070405F" w:rsidRDefault="00803E34" w:rsidP="00A701ED">
      <w:pPr>
        <w:jc w:val="left"/>
      </w:pPr>
      <w:r w:rsidRPr="0070405F">
        <w:t>These duties are explained in the sections below</w:t>
      </w:r>
    </w:p>
    <w:p w14:paraId="7C10C2D2" w14:textId="77777777" w:rsidR="00A701ED" w:rsidRPr="0070405F" w:rsidRDefault="00A701ED" w:rsidP="000149BE">
      <w:pPr>
        <w:pStyle w:val="Heading2"/>
      </w:pPr>
      <w:bookmarkStart w:id="24" w:name="_Toc169848005"/>
      <w:r w:rsidRPr="0070405F">
        <w:t>Data Values Composition</w:t>
      </w:r>
      <w:bookmarkEnd w:id="24"/>
    </w:p>
    <w:p w14:paraId="2A0EF710" w14:textId="65641D65" w:rsidR="00A701ED" w:rsidRPr="0070405F" w:rsidRDefault="00A701ED" w:rsidP="000149BE">
      <w:pPr>
        <w:jc w:val="left"/>
      </w:pPr>
      <w:r w:rsidRPr="0070405F">
        <w:t xml:space="preserve">The GDS is a component that listen for Observation Events </w:t>
      </w:r>
      <w:r w:rsidR="00B82E35">
        <w:t>coming</w:t>
      </w:r>
      <w:r w:rsidRPr="0070405F">
        <w:t xml:space="preserve"> from an instrument and that reacts to them by sampling the state of the </w:t>
      </w:r>
      <w:r w:rsidR="00B82E35">
        <w:t>telescope</w:t>
      </w:r>
      <w:r w:rsidR="001B4F4B" w:rsidRPr="0070405F">
        <w:t xml:space="preserve">, </w:t>
      </w:r>
      <w:r w:rsidRPr="0070405F">
        <w:t xml:space="preserve">observation database, instrument, etc. The sampled information is then added to the data files produced by the instrument. This process is called value composition, where all sampled values upon observation events are composed into the </w:t>
      </w:r>
      <w:r w:rsidR="00726059">
        <w:t xml:space="preserve">final </w:t>
      </w:r>
      <w:r w:rsidRPr="0070405F">
        <w:t>data file.</w:t>
      </w:r>
    </w:p>
    <w:p w14:paraId="1B28F58F" w14:textId="7BD040CE" w:rsidR="00A701ED" w:rsidRPr="0070405F" w:rsidRDefault="00A701ED" w:rsidP="000149BE">
      <w:pPr>
        <w:jc w:val="left"/>
      </w:pPr>
      <w:r w:rsidRPr="0070405F">
        <w:t xml:space="preserve">The design uses the concept of </w:t>
      </w:r>
      <w:r w:rsidRPr="00B82E35">
        <w:rPr>
          <w:i/>
        </w:rPr>
        <w:t>actors</w:t>
      </w:r>
      <w:r w:rsidRPr="0070405F">
        <w:t xml:space="preserve"> or agents</w:t>
      </w:r>
      <w:r w:rsidR="00B82E35">
        <w:t>. An actor is an independent object</w:t>
      </w:r>
      <w:r w:rsidRPr="0070405F">
        <w:t xml:space="preserve"> that </w:t>
      </w:r>
      <w:r w:rsidR="0054043E">
        <w:t xml:space="preserve">can sample </w:t>
      </w:r>
      <w:r w:rsidRPr="0070405F">
        <w:t>information</w:t>
      </w:r>
      <w:r w:rsidR="0054043E">
        <w:t xml:space="preserve"> that goes into a FITS keyword</w:t>
      </w:r>
      <w:r w:rsidRPr="0070405F">
        <w:t>. This design makes it simple to keep track of the progress and make each of these actors, a single purpose, very simple to implement component.</w:t>
      </w:r>
    </w:p>
    <w:p w14:paraId="0D613323" w14:textId="77777777" w:rsidR="00A701ED" w:rsidRPr="0070405F" w:rsidRDefault="00A701ED" w:rsidP="00A701ED">
      <w:pPr>
        <w:jc w:val="left"/>
      </w:pPr>
      <w:r w:rsidRPr="0070405F">
        <w:t xml:space="preserve">It also makes it easy to extend the composition as the core </w:t>
      </w:r>
      <w:r w:rsidR="0054043E">
        <w:t xml:space="preserve">value composer </w:t>
      </w:r>
      <w:r w:rsidRPr="0070405F">
        <w:t>can discover new modules in charge of gathering these values</w:t>
      </w:r>
      <w:r w:rsidR="0054043E">
        <w:t>.</w:t>
      </w:r>
    </w:p>
    <w:p w14:paraId="64F3846E" w14:textId="77777777" w:rsidR="00F76325" w:rsidRDefault="00C54A4E" w:rsidP="00C54A4E">
      <w:pPr>
        <w:pStyle w:val="Heading2"/>
      </w:pPr>
      <w:bookmarkStart w:id="25" w:name="_Toc169848006"/>
      <w:r w:rsidRPr="0070405F">
        <w:t>Observation Event driven data collection</w:t>
      </w:r>
      <w:bookmarkEnd w:id="25"/>
    </w:p>
    <w:p w14:paraId="6D2C4B12" w14:textId="77777777" w:rsidR="008F277C" w:rsidRDefault="00ED7D0B" w:rsidP="00F76325">
      <w:pPr>
        <w:pStyle w:val="NormalFirst"/>
      </w:pPr>
      <w:r>
        <w:t>In order to perform timely data collec</w:t>
      </w:r>
      <w:r w:rsidR="008F277C">
        <w:t>tion, the instrument must keep</w:t>
      </w:r>
      <w:r>
        <w:t xml:space="preserve"> the GDS </w:t>
      </w:r>
      <w:r w:rsidR="008F277C">
        <w:t>updated on the status of the current observation. This is done through Observation Events. The following table</w:t>
      </w:r>
      <w:sdt>
        <w:sdtPr>
          <w:id w:val="328282672"/>
          <w:citation/>
        </w:sdtPr>
        <w:sdtContent>
          <w:r w:rsidR="00B82E35">
            <w:fldChar w:fldCharType="begin"/>
          </w:r>
          <w:r w:rsidR="00B82E35">
            <w:instrText xml:space="preserve"> CITATION Núñ08 \l 1033 </w:instrText>
          </w:r>
          <w:r w:rsidR="00B82E35">
            <w:fldChar w:fldCharType="separate"/>
          </w:r>
          <w:r w:rsidR="00574928">
            <w:rPr>
              <w:b/>
              <w:noProof/>
            </w:rPr>
            <w:t>Invalid source specified.</w:t>
          </w:r>
          <w:r w:rsidR="00B82E35">
            <w:rPr>
              <w:noProof/>
            </w:rPr>
            <w:fldChar w:fldCharType="end"/>
          </w:r>
        </w:sdtContent>
      </w:sdt>
      <w:r w:rsidR="008F277C">
        <w:t xml:space="preserve"> summarizes them all:</w:t>
      </w:r>
    </w:p>
    <w:p w14:paraId="5748ECF2" w14:textId="77777777" w:rsidR="008F277C" w:rsidRPr="008F277C" w:rsidRDefault="008F277C" w:rsidP="00D55C1A">
      <w:pPr>
        <w:ind w:left="0"/>
      </w:pPr>
      <w:bookmarkStart w:id="26" w:name="OLE_LINK1"/>
    </w:p>
    <w:tbl>
      <w:tblPr>
        <w:tblW w:w="0" w:type="auto"/>
        <w:tblInd w:w="16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firstRow="1" w:lastRow="0" w:firstColumn="1" w:lastColumn="0" w:noHBand="0" w:noVBand="0"/>
      </w:tblPr>
      <w:tblGrid>
        <w:gridCol w:w="720"/>
        <w:gridCol w:w="2700"/>
        <w:gridCol w:w="3240"/>
      </w:tblGrid>
      <w:tr w:rsidR="008F277C" w:rsidRPr="008726D3" w14:paraId="7DFB9566" w14:textId="77777777">
        <w:tc>
          <w:tcPr>
            <w:tcW w:w="720" w:type="dxa"/>
            <w:shd w:val="solid" w:color="000000" w:fill="FFFFFF"/>
          </w:tcPr>
          <w:p w14:paraId="23B6E00D" w14:textId="77777777" w:rsidR="008F277C" w:rsidRPr="008726D3" w:rsidRDefault="008F277C" w:rsidP="000E3490">
            <w:pPr>
              <w:spacing w:before="40" w:after="40"/>
              <w:ind w:left="0"/>
              <w:jc w:val="center"/>
              <w:rPr>
                <w:b/>
              </w:rPr>
            </w:pPr>
            <w:bookmarkStart w:id="27" w:name="OLE_LINK2"/>
            <w:r w:rsidRPr="008726D3">
              <w:rPr>
                <w:b/>
              </w:rPr>
              <w:t>Event Time</w:t>
            </w:r>
          </w:p>
        </w:tc>
        <w:tc>
          <w:tcPr>
            <w:tcW w:w="2700" w:type="dxa"/>
            <w:shd w:val="solid" w:color="000000" w:fill="FFFFFF"/>
          </w:tcPr>
          <w:p w14:paraId="39BE07EC" w14:textId="77777777" w:rsidR="008F277C" w:rsidRPr="008726D3" w:rsidRDefault="008F277C" w:rsidP="008F277C">
            <w:pPr>
              <w:tabs>
                <w:tab w:val="center" w:pos="1242"/>
              </w:tabs>
              <w:spacing w:before="40" w:after="40"/>
              <w:ind w:left="0"/>
              <w:jc w:val="left"/>
              <w:rPr>
                <w:b/>
              </w:rPr>
            </w:pPr>
            <w:r>
              <w:rPr>
                <w:b/>
              </w:rPr>
              <w:tab/>
            </w:r>
            <w:bookmarkStart w:id="28" w:name="OLE_LINK7"/>
            <w:r w:rsidRPr="008726D3">
              <w:rPr>
                <w:b/>
              </w:rPr>
              <w:t xml:space="preserve">GIAPI </w:t>
            </w:r>
            <w:proofErr w:type="spellStart"/>
            <w:r w:rsidRPr="008726D3">
              <w:rPr>
                <w:b/>
              </w:rPr>
              <w:t>OEvt</w:t>
            </w:r>
            <w:bookmarkEnd w:id="28"/>
            <w:proofErr w:type="spellEnd"/>
          </w:p>
        </w:tc>
        <w:tc>
          <w:tcPr>
            <w:tcW w:w="3240" w:type="dxa"/>
            <w:shd w:val="solid" w:color="000000" w:fill="FFFFFF"/>
          </w:tcPr>
          <w:p w14:paraId="4A42C139" w14:textId="77777777" w:rsidR="008F277C" w:rsidRPr="008726D3" w:rsidRDefault="008F277C" w:rsidP="000E3490">
            <w:pPr>
              <w:spacing w:before="40" w:after="40"/>
              <w:ind w:left="0"/>
              <w:jc w:val="center"/>
              <w:rPr>
                <w:b/>
              </w:rPr>
            </w:pPr>
            <w:r w:rsidRPr="008726D3">
              <w:rPr>
                <w:b/>
              </w:rPr>
              <w:t>Description</w:t>
            </w:r>
          </w:p>
        </w:tc>
      </w:tr>
      <w:tr w:rsidR="008F277C" w:rsidRPr="008726D3" w14:paraId="0E0DC0D3" w14:textId="77777777">
        <w:tc>
          <w:tcPr>
            <w:tcW w:w="720" w:type="dxa"/>
            <w:shd w:val="clear" w:color="auto" w:fill="auto"/>
          </w:tcPr>
          <w:p w14:paraId="379F6743" w14:textId="77777777" w:rsidR="008F277C" w:rsidRPr="008726D3" w:rsidRDefault="008F277C" w:rsidP="000E3490">
            <w:pPr>
              <w:spacing w:before="40" w:after="40"/>
              <w:ind w:left="0"/>
              <w:jc w:val="center"/>
            </w:pPr>
            <w:r w:rsidRPr="008726D3">
              <w:t>T1</w:t>
            </w:r>
          </w:p>
        </w:tc>
        <w:tc>
          <w:tcPr>
            <w:tcW w:w="2700" w:type="dxa"/>
            <w:shd w:val="clear" w:color="auto" w:fill="auto"/>
          </w:tcPr>
          <w:p w14:paraId="79493CE5" w14:textId="77777777" w:rsidR="008F277C" w:rsidRPr="008726D3" w:rsidRDefault="008F277C" w:rsidP="000E3490">
            <w:pPr>
              <w:spacing w:before="40" w:after="40"/>
              <w:ind w:left="0"/>
            </w:pPr>
            <w:bookmarkStart w:id="29" w:name="OLE_LINK8"/>
            <w:r w:rsidRPr="008726D3">
              <w:t>OBS_PREP</w:t>
            </w:r>
            <w:bookmarkEnd w:id="29"/>
          </w:p>
        </w:tc>
        <w:tc>
          <w:tcPr>
            <w:tcW w:w="3240" w:type="dxa"/>
            <w:shd w:val="clear" w:color="auto" w:fill="auto"/>
          </w:tcPr>
          <w:p w14:paraId="09B208F1" w14:textId="77777777" w:rsidR="008F277C" w:rsidRPr="008726D3" w:rsidRDefault="008F277C" w:rsidP="000E3490">
            <w:pPr>
              <w:spacing w:before="40" w:after="40"/>
              <w:ind w:left="0"/>
              <w:jc w:val="left"/>
            </w:pPr>
            <w:r w:rsidRPr="008726D3">
              <w:t xml:space="preserve">Observation Event sent as instrument starts preparation for starting acquisition of a dataset.  </w:t>
            </w:r>
          </w:p>
        </w:tc>
      </w:tr>
      <w:tr w:rsidR="008F277C" w:rsidRPr="008726D3" w14:paraId="1CB1ACCA" w14:textId="77777777">
        <w:tc>
          <w:tcPr>
            <w:tcW w:w="720" w:type="dxa"/>
            <w:shd w:val="clear" w:color="auto" w:fill="auto"/>
          </w:tcPr>
          <w:p w14:paraId="40AB05C4" w14:textId="77777777" w:rsidR="008F277C" w:rsidRPr="008726D3" w:rsidRDefault="008F277C" w:rsidP="000E3490">
            <w:pPr>
              <w:spacing w:before="40" w:after="40"/>
              <w:ind w:left="0"/>
              <w:jc w:val="center"/>
            </w:pPr>
            <w:r w:rsidRPr="008726D3">
              <w:t>T2</w:t>
            </w:r>
          </w:p>
        </w:tc>
        <w:tc>
          <w:tcPr>
            <w:tcW w:w="2700" w:type="dxa"/>
            <w:shd w:val="clear" w:color="auto" w:fill="auto"/>
          </w:tcPr>
          <w:p w14:paraId="7C0902FF" w14:textId="77777777" w:rsidR="008F277C" w:rsidRPr="008726D3" w:rsidRDefault="008F277C" w:rsidP="000E3490">
            <w:pPr>
              <w:spacing w:before="40" w:after="40"/>
              <w:ind w:left="0"/>
            </w:pPr>
            <w:bookmarkStart w:id="30" w:name="OLE_LINK9"/>
            <w:r w:rsidRPr="008726D3">
              <w:t>OBS_START_ACQ</w:t>
            </w:r>
            <w:bookmarkEnd w:id="30"/>
          </w:p>
        </w:tc>
        <w:tc>
          <w:tcPr>
            <w:tcW w:w="3240" w:type="dxa"/>
            <w:shd w:val="clear" w:color="auto" w:fill="auto"/>
          </w:tcPr>
          <w:p w14:paraId="00C4E5D4" w14:textId="77777777" w:rsidR="008F277C" w:rsidRPr="008726D3" w:rsidRDefault="008F277C" w:rsidP="000E3490">
            <w:pPr>
              <w:spacing w:before="40" w:after="40"/>
              <w:ind w:left="0"/>
              <w:jc w:val="left"/>
            </w:pPr>
            <w:r w:rsidRPr="008726D3">
              <w:t xml:space="preserve">Observation Event sent just before data acquisition starts. </w:t>
            </w:r>
          </w:p>
        </w:tc>
      </w:tr>
      <w:tr w:rsidR="008F277C" w:rsidRPr="008726D3" w14:paraId="0A3052F5" w14:textId="77777777">
        <w:tc>
          <w:tcPr>
            <w:tcW w:w="720" w:type="dxa"/>
            <w:shd w:val="clear" w:color="auto" w:fill="auto"/>
          </w:tcPr>
          <w:p w14:paraId="673E92C1" w14:textId="77777777" w:rsidR="008F277C" w:rsidRPr="008726D3" w:rsidRDefault="008F277C" w:rsidP="000E3490">
            <w:pPr>
              <w:spacing w:before="40" w:after="40"/>
              <w:ind w:left="0"/>
              <w:jc w:val="center"/>
            </w:pPr>
            <w:r w:rsidRPr="008726D3">
              <w:t>T3</w:t>
            </w:r>
          </w:p>
        </w:tc>
        <w:tc>
          <w:tcPr>
            <w:tcW w:w="2700" w:type="dxa"/>
            <w:shd w:val="clear" w:color="auto" w:fill="auto"/>
          </w:tcPr>
          <w:p w14:paraId="6690E57E" w14:textId="77777777" w:rsidR="008F277C" w:rsidRPr="008726D3" w:rsidRDefault="008F277C" w:rsidP="000E3490">
            <w:pPr>
              <w:spacing w:before="40" w:after="40"/>
              <w:ind w:left="0"/>
            </w:pPr>
            <w:bookmarkStart w:id="31" w:name="OLE_LINK10"/>
            <w:r w:rsidRPr="008726D3">
              <w:t>OBS_END_ACQ</w:t>
            </w:r>
            <w:bookmarkEnd w:id="31"/>
          </w:p>
        </w:tc>
        <w:tc>
          <w:tcPr>
            <w:tcW w:w="3240" w:type="dxa"/>
            <w:shd w:val="clear" w:color="auto" w:fill="auto"/>
          </w:tcPr>
          <w:p w14:paraId="5FC1002B" w14:textId="77777777" w:rsidR="008F277C" w:rsidRPr="008726D3" w:rsidRDefault="008F277C" w:rsidP="008F277C">
            <w:pPr>
              <w:spacing w:before="40" w:after="40"/>
              <w:ind w:left="0"/>
              <w:jc w:val="left"/>
            </w:pPr>
            <w:r w:rsidRPr="008726D3">
              <w:t>Observation Event sen</w:t>
            </w:r>
            <w:r>
              <w:t>t</w:t>
            </w:r>
            <w:r w:rsidRPr="008726D3">
              <w:t xml:space="preserve"> when the requested acquisition has completed.  </w:t>
            </w:r>
          </w:p>
        </w:tc>
      </w:tr>
      <w:tr w:rsidR="008F277C" w:rsidRPr="008726D3" w14:paraId="30B564CE" w14:textId="77777777">
        <w:tc>
          <w:tcPr>
            <w:tcW w:w="720" w:type="dxa"/>
            <w:shd w:val="clear" w:color="auto" w:fill="auto"/>
          </w:tcPr>
          <w:p w14:paraId="7AEB329A" w14:textId="77777777" w:rsidR="008F277C" w:rsidRPr="008726D3" w:rsidRDefault="008F277C" w:rsidP="000E3490">
            <w:pPr>
              <w:spacing w:before="40" w:after="40"/>
              <w:ind w:left="0"/>
              <w:jc w:val="center"/>
            </w:pPr>
            <w:r w:rsidRPr="008726D3">
              <w:t>T4</w:t>
            </w:r>
          </w:p>
        </w:tc>
        <w:tc>
          <w:tcPr>
            <w:tcW w:w="2700" w:type="dxa"/>
            <w:shd w:val="clear" w:color="auto" w:fill="auto"/>
          </w:tcPr>
          <w:p w14:paraId="2C014797" w14:textId="77777777" w:rsidR="008F277C" w:rsidRPr="008726D3" w:rsidRDefault="008F277C" w:rsidP="000E3490">
            <w:pPr>
              <w:spacing w:before="40" w:after="40"/>
              <w:ind w:left="0"/>
            </w:pPr>
            <w:bookmarkStart w:id="32" w:name="OLE_LINK11"/>
            <w:r w:rsidRPr="008726D3">
              <w:t>OBS_START_READOUT</w:t>
            </w:r>
            <w:bookmarkEnd w:id="32"/>
          </w:p>
        </w:tc>
        <w:tc>
          <w:tcPr>
            <w:tcW w:w="3240" w:type="dxa"/>
            <w:shd w:val="clear" w:color="auto" w:fill="auto"/>
          </w:tcPr>
          <w:p w14:paraId="48243942" w14:textId="77777777" w:rsidR="008F277C" w:rsidRPr="008726D3" w:rsidRDefault="008F277C" w:rsidP="000E3490">
            <w:pPr>
              <w:spacing w:before="40" w:after="40"/>
              <w:ind w:left="0"/>
              <w:jc w:val="left"/>
            </w:pPr>
            <w:r w:rsidRPr="008726D3">
              <w:t>Observation Event indicates that the data is being transferred from the detector or other activities needed to write data.</w:t>
            </w:r>
          </w:p>
        </w:tc>
      </w:tr>
      <w:tr w:rsidR="008F277C" w:rsidRPr="008726D3" w14:paraId="68CBD053" w14:textId="77777777">
        <w:tc>
          <w:tcPr>
            <w:tcW w:w="720" w:type="dxa"/>
            <w:shd w:val="clear" w:color="auto" w:fill="auto"/>
          </w:tcPr>
          <w:p w14:paraId="39E905C8" w14:textId="77777777" w:rsidR="008F277C" w:rsidRPr="008726D3" w:rsidRDefault="008F277C" w:rsidP="000E3490">
            <w:pPr>
              <w:spacing w:before="40" w:after="40"/>
              <w:ind w:left="0"/>
              <w:jc w:val="center"/>
            </w:pPr>
            <w:r w:rsidRPr="008726D3">
              <w:t>T5</w:t>
            </w:r>
          </w:p>
        </w:tc>
        <w:tc>
          <w:tcPr>
            <w:tcW w:w="2700" w:type="dxa"/>
            <w:shd w:val="clear" w:color="auto" w:fill="auto"/>
          </w:tcPr>
          <w:p w14:paraId="3B8FA66B" w14:textId="77777777" w:rsidR="008F277C" w:rsidRPr="008726D3" w:rsidRDefault="008F277C" w:rsidP="000E3490">
            <w:pPr>
              <w:spacing w:before="40" w:after="40"/>
              <w:ind w:left="0"/>
            </w:pPr>
            <w:bookmarkStart w:id="33" w:name="OLE_LINK12"/>
            <w:r w:rsidRPr="008726D3">
              <w:t>OBS_END_READOUT</w:t>
            </w:r>
            <w:bookmarkEnd w:id="33"/>
          </w:p>
        </w:tc>
        <w:tc>
          <w:tcPr>
            <w:tcW w:w="3240" w:type="dxa"/>
            <w:shd w:val="clear" w:color="auto" w:fill="auto"/>
          </w:tcPr>
          <w:p w14:paraId="10F02BC5" w14:textId="77777777" w:rsidR="008F277C" w:rsidRPr="008726D3" w:rsidRDefault="008F277C" w:rsidP="000E3490">
            <w:pPr>
              <w:spacing w:before="40" w:after="40"/>
              <w:ind w:left="0"/>
              <w:jc w:val="left"/>
            </w:pPr>
            <w:r w:rsidRPr="008726D3">
              <w:t xml:space="preserve">Observation Event indicates readout or </w:t>
            </w:r>
            <w:proofErr w:type="gramStart"/>
            <w:r w:rsidRPr="008726D3">
              <w:t>write</w:t>
            </w:r>
            <w:proofErr w:type="gramEnd"/>
            <w:r w:rsidRPr="008726D3">
              <w:t xml:space="preserve"> preparations have completed.</w:t>
            </w:r>
          </w:p>
        </w:tc>
      </w:tr>
      <w:tr w:rsidR="008F277C" w:rsidRPr="008726D3" w14:paraId="16DB356A" w14:textId="77777777">
        <w:tc>
          <w:tcPr>
            <w:tcW w:w="720" w:type="dxa"/>
            <w:shd w:val="clear" w:color="auto" w:fill="auto"/>
          </w:tcPr>
          <w:p w14:paraId="6E03DCFC" w14:textId="77777777" w:rsidR="008F277C" w:rsidRPr="008726D3" w:rsidRDefault="008F277C" w:rsidP="000E3490">
            <w:pPr>
              <w:spacing w:before="40" w:after="40"/>
              <w:ind w:left="0"/>
              <w:jc w:val="center"/>
            </w:pPr>
            <w:r w:rsidRPr="008726D3">
              <w:t>T6</w:t>
            </w:r>
          </w:p>
        </w:tc>
        <w:tc>
          <w:tcPr>
            <w:tcW w:w="2700" w:type="dxa"/>
            <w:shd w:val="clear" w:color="auto" w:fill="auto"/>
          </w:tcPr>
          <w:p w14:paraId="2541B1C6" w14:textId="77777777" w:rsidR="008F277C" w:rsidRPr="008726D3" w:rsidRDefault="008F277C" w:rsidP="000E3490">
            <w:pPr>
              <w:spacing w:before="40" w:after="40"/>
              <w:ind w:left="0"/>
            </w:pPr>
            <w:bookmarkStart w:id="34" w:name="OLE_LINK13"/>
            <w:r w:rsidRPr="008726D3">
              <w:t>OBS_START_DSET_WRITE</w:t>
            </w:r>
            <w:bookmarkEnd w:id="34"/>
          </w:p>
        </w:tc>
        <w:tc>
          <w:tcPr>
            <w:tcW w:w="3240" w:type="dxa"/>
            <w:shd w:val="clear" w:color="auto" w:fill="auto"/>
          </w:tcPr>
          <w:p w14:paraId="644DC714" w14:textId="77777777" w:rsidR="008F277C" w:rsidRPr="008726D3" w:rsidRDefault="008F277C" w:rsidP="000E3490">
            <w:pPr>
              <w:spacing w:before="40" w:after="40"/>
              <w:ind w:left="0"/>
              <w:jc w:val="left"/>
            </w:pPr>
            <w:r w:rsidRPr="008726D3">
              <w:t>Observation Event indicates that the instrument has started writing the dataset to the GDSN.</w:t>
            </w:r>
          </w:p>
        </w:tc>
      </w:tr>
      <w:tr w:rsidR="008F277C" w:rsidRPr="008726D3" w14:paraId="08C5FBFC" w14:textId="77777777">
        <w:tc>
          <w:tcPr>
            <w:tcW w:w="720" w:type="dxa"/>
            <w:shd w:val="clear" w:color="auto" w:fill="auto"/>
          </w:tcPr>
          <w:p w14:paraId="729CF39A" w14:textId="77777777" w:rsidR="008F277C" w:rsidRPr="008726D3" w:rsidRDefault="008F277C" w:rsidP="000E3490">
            <w:pPr>
              <w:spacing w:before="40" w:after="40"/>
              <w:ind w:left="0"/>
              <w:jc w:val="center"/>
            </w:pPr>
            <w:r w:rsidRPr="008726D3">
              <w:t>T7</w:t>
            </w:r>
          </w:p>
        </w:tc>
        <w:tc>
          <w:tcPr>
            <w:tcW w:w="2700" w:type="dxa"/>
            <w:shd w:val="clear" w:color="auto" w:fill="auto"/>
          </w:tcPr>
          <w:p w14:paraId="0A3A61D2" w14:textId="77777777" w:rsidR="008F277C" w:rsidRPr="008726D3" w:rsidRDefault="008F277C" w:rsidP="000E3490">
            <w:pPr>
              <w:spacing w:before="40" w:after="40"/>
              <w:ind w:left="0"/>
            </w:pPr>
            <w:bookmarkStart w:id="35" w:name="OLE_LINK14"/>
            <w:r w:rsidRPr="008726D3">
              <w:t>OBS_END_DSET_WRITE</w:t>
            </w:r>
            <w:bookmarkEnd w:id="35"/>
          </w:p>
        </w:tc>
        <w:tc>
          <w:tcPr>
            <w:tcW w:w="3240" w:type="dxa"/>
            <w:shd w:val="clear" w:color="auto" w:fill="auto"/>
          </w:tcPr>
          <w:p w14:paraId="7CC766F7" w14:textId="77777777" w:rsidR="008F277C" w:rsidRPr="008726D3" w:rsidRDefault="008F277C" w:rsidP="000E3490">
            <w:pPr>
              <w:spacing w:before="40" w:after="40"/>
              <w:ind w:left="0"/>
              <w:jc w:val="left"/>
            </w:pPr>
            <w:r w:rsidRPr="008726D3">
              <w:t>Observation Event indicates that the instrument has completed writing the dataset to GDSN.</w:t>
            </w:r>
          </w:p>
        </w:tc>
      </w:tr>
      <w:bookmarkEnd w:id="26"/>
      <w:bookmarkEnd w:id="27"/>
    </w:tbl>
    <w:p w14:paraId="2E60958A" w14:textId="77777777" w:rsidR="00062A21" w:rsidRDefault="00062A21" w:rsidP="008F277C"/>
    <w:p w14:paraId="4A55A24E" w14:textId="77777777" w:rsidR="00C54A4E" w:rsidRPr="008F277C" w:rsidRDefault="00062A21" w:rsidP="008F277C">
      <w:r>
        <w:t>When receiving an Observation Event, the GDS will coll</w:t>
      </w:r>
      <w:r w:rsidR="0054043E">
        <w:t>ect the appropriate FITS keywords</w:t>
      </w:r>
      <w:r>
        <w:t>, according to its configuration</w:t>
      </w:r>
      <w:sdt>
        <w:sdtPr>
          <w:id w:val="328282679"/>
          <w:citation/>
        </w:sdtPr>
        <w:sdtContent>
          <w:r w:rsidR="00B82E35">
            <w:fldChar w:fldCharType="begin"/>
          </w:r>
          <w:r w:rsidR="00B82E35">
            <w:instrText xml:space="preserve"> CITATION Bar11 \l 1033 </w:instrText>
          </w:r>
          <w:r w:rsidR="00B82E35">
            <w:fldChar w:fldCharType="separate"/>
          </w:r>
          <w:r w:rsidR="00574928">
            <w:rPr>
              <w:b/>
              <w:noProof/>
            </w:rPr>
            <w:t>Invalid source specified.</w:t>
          </w:r>
          <w:r w:rsidR="00B82E35">
            <w:rPr>
              <w:noProof/>
            </w:rPr>
            <w:fldChar w:fldCharType="end"/>
          </w:r>
        </w:sdtContent>
      </w:sdt>
      <w:r>
        <w:t>.</w:t>
      </w:r>
    </w:p>
    <w:p w14:paraId="524055A3" w14:textId="77777777" w:rsidR="0070405F" w:rsidRPr="0070405F" w:rsidRDefault="00C54A4E" w:rsidP="00A701ED">
      <w:pPr>
        <w:pStyle w:val="Heading2"/>
      </w:pPr>
      <w:bookmarkStart w:id="36" w:name="_Toc169848007"/>
      <w:r w:rsidRPr="0070405F">
        <w:t>Completion of FITS files</w:t>
      </w:r>
      <w:bookmarkEnd w:id="36"/>
    </w:p>
    <w:p w14:paraId="09223D1D" w14:textId="6589D767" w:rsidR="0070405F" w:rsidRPr="0070405F" w:rsidRDefault="0070405F" w:rsidP="0070405F">
      <w:pPr>
        <w:pStyle w:val="NormalFirst"/>
      </w:pPr>
      <w:r w:rsidRPr="0070405F">
        <w:t>GIAPI b</w:t>
      </w:r>
      <w:r w:rsidR="00F76325">
        <w:t>ased instrument store their FIT</w:t>
      </w:r>
      <w:r w:rsidRPr="0070405F">
        <w:t>S files directly into disk</w:t>
      </w:r>
      <w:r w:rsidR="00B82E35">
        <w:t xml:space="preserve"> (GDSN)</w:t>
      </w:r>
      <w:r w:rsidRPr="0070405F">
        <w:t xml:space="preserve"> instead of through the DHS. However, since the Instrument has a limited access to the observatory subsystems</w:t>
      </w:r>
      <w:r w:rsidR="00B82E35">
        <w:t xml:space="preserve"> through the GIAPI</w:t>
      </w:r>
      <w:r w:rsidRPr="0070405F">
        <w:t xml:space="preserve">, those FITS file </w:t>
      </w:r>
      <w:r w:rsidR="00024DD0">
        <w:t xml:space="preserve">do not contain all the necessary </w:t>
      </w:r>
      <w:r w:rsidRPr="0070405F">
        <w:t xml:space="preserve">FITS </w:t>
      </w:r>
      <w:r w:rsidR="00024DD0">
        <w:t xml:space="preserve">keywords. </w:t>
      </w:r>
    </w:p>
    <w:p w14:paraId="018F2E6C" w14:textId="5299D3B4" w:rsidR="0070405F" w:rsidRDefault="0070405F" w:rsidP="0070405F">
      <w:r>
        <w:t xml:space="preserve">Once the instrument completes the FITS files, GDS will </w:t>
      </w:r>
      <w:r w:rsidR="00024DD0">
        <w:t>add</w:t>
      </w:r>
      <w:r>
        <w:t xml:space="preserve"> the </w:t>
      </w:r>
      <w:r w:rsidR="00024DD0">
        <w:t>FITS</w:t>
      </w:r>
      <w:r w:rsidR="0054043E">
        <w:t xml:space="preserve"> </w:t>
      </w:r>
      <w:r w:rsidR="00024DD0">
        <w:t>keywords</w:t>
      </w:r>
      <w:r>
        <w:t xml:space="preserve"> collected during the observation. It will first create a copy of the original FITS file, add the new </w:t>
      </w:r>
      <w:r w:rsidR="00024DD0">
        <w:t>keywords</w:t>
      </w:r>
      <w:r>
        <w:t xml:space="preserve"> and store the resulting file in</w:t>
      </w:r>
      <w:r w:rsidR="00024DD0">
        <w:t>to</w:t>
      </w:r>
      <w:r>
        <w:t xml:space="preserve"> the GDSN.</w:t>
      </w:r>
    </w:p>
    <w:p w14:paraId="6CF49124" w14:textId="77777777" w:rsidR="00C54A4E" w:rsidRPr="0070405F" w:rsidRDefault="0070405F" w:rsidP="0070405F">
      <w:r>
        <w:t>The original file is never deleted and remains as a backup. Likewise, the GDS never touches the data or existi</w:t>
      </w:r>
      <w:r w:rsidR="0054043E">
        <w:t>ng keywords and will only add ne</w:t>
      </w:r>
      <w:r>
        <w:t>w values collected during the observation.</w:t>
      </w:r>
    </w:p>
    <w:p w14:paraId="7D70FCD9" w14:textId="77777777" w:rsidR="00A701ED" w:rsidRPr="0070405F" w:rsidRDefault="00A701ED" w:rsidP="00C54A4E">
      <w:pPr>
        <w:pStyle w:val="Heading2"/>
      </w:pPr>
      <w:bookmarkStart w:id="37" w:name="_Toc169848008"/>
      <w:r w:rsidRPr="0070405F">
        <w:t xml:space="preserve">Sending FITS Headers from </w:t>
      </w:r>
      <w:proofErr w:type="spellStart"/>
      <w:r w:rsidRPr="0070405F">
        <w:t>Seqexec</w:t>
      </w:r>
      <w:proofErr w:type="spellEnd"/>
      <w:r w:rsidRPr="0070405F">
        <w:t xml:space="preserve"> to GDS</w:t>
      </w:r>
      <w:bookmarkEnd w:id="37"/>
    </w:p>
    <w:p w14:paraId="72A1166D" w14:textId="5F7866CF" w:rsidR="00A701ED" w:rsidRPr="0070405F" w:rsidRDefault="00A701ED" w:rsidP="00A701ED">
      <w:pPr>
        <w:jc w:val="left"/>
      </w:pPr>
      <w:r w:rsidRPr="0070405F">
        <w:t xml:space="preserve">The FITS </w:t>
      </w:r>
      <w:sdt>
        <w:sdtPr>
          <w:id w:val="328282118"/>
          <w:citation/>
        </w:sdtPr>
        <w:sdtContent>
          <w:r w:rsidR="00B82E35">
            <w:fldChar w:fldCharType="begin"/>
          </w:r>
          <w:r w:rsidR="00B82E35">
            <w:instrText xml:space="preserve"> CITATION FIT \l 1033 </w:instrText>
          </w:r>
          <w:r w:rsidR="00B82E35">
            <w:fldChar w:fldCharType="separate"/>
          </w:r>
          <w:r w:rsidR="00574928">
            <w:rPr>
              <w:b/>
              <w:noProof/>
            </w:rPr>
            <w:t>Invalid source specified.</w:t>
          </w:r>
          <w:r w:rsidR="00B82E35">
            <w:rPr>
              <w:noProof/>
            </w:rPr>
            <w:fldChar w:fldCharType="end"/>
          </w:r>
        </w:sdtContent>
      </w:sdt>
      <w:r w:rsidR="00FD0D0B" w:rsidRPr="0070405F">
        <w:t xml:space="preserve"> </w:t>
      </w:r>
      <w:r w:rsidR="00024DD0">
        <w:t>ke</w:t>
      </w:r>
      <w:r w:rsidR="008D20A5">
        <w:t>ywords</w:t>
      </w:r>
      <w:r w:rsidRPr="0070405F">
        <w:t xml:space="preserve"> that the </w:t>
      </w:r>
      <w:proofErr w:type="spellStart"/>
      <w:r w:rsidRPr="0070405F">
        <w:t>seqexec</w:t>
      </w:r>
      <w:proofErr w:type="spellEnd"/>
      <w:r w:rsidRPr="0070405F">
        <w:t xml:space="preserve"> </w:t>
      </w:r>
      <w:proofErr w:type="gramStart"/>
      <w:r w:rsidRPr="0070405F">
        <w:t>provides,</w:t>
      </w:r>
      <w:proofErr w:type="gramEnd"/>
      <w:r w:rsidRPr="0070405F">
        <w:t xml:space="preserve"> must be passed to the GDS. There aren't many suitable remote communication alternatives supported </w:t>
      </w:r>
      <w:r w:rsidR="001B4F4B" w:rsidRPr="0070405F">
        <w:t xml:space="preserve">both </w:t>
      </w:r>
      <w:r w:rsidRPr="0070405F">
        <w:t xml:space="preserve">by </w:t>
      </w:r>
      <w:proofErr w:type="spellStart"/>
      <w:r w:rsidR="00024DD0">
        <w:t>Tcl</w:t>
      </w:r>
      <w:proofErr w:type="spellEnd"/>
      <w:r w:rsidR="00024DD0">
        <w:t>/</w:t>
      </w:r>
      <w:proofErr w:type="spellStart"/>
      <w:r w:rsidR="00024DD0">
        <w:t>Tk</w:t>
      </w:r>
      <w:proofErr w:type="spellEnd"/>
      <w:r w:rsidR="00024DD0">
        <w:t xml:space="preserve"> and Java</w:t>
      </w:r>
      <w:r w:rsidRPr="0070405F">
        <w:t>. The most suitable seems to be XMLRPC</w:t>
      </w:r>
      <w:sdt>
        <w:sdtPr>
          <w:id w:val="328282117"/>
          <w:citation/>
        </w:sdtPr>
        <w:sdtContent>
          <w:r w:rsidR="00B82E35">
            <w:fldChar w:fldCharType="begin"/>
          </w:r>
          <w:r w:rsidR="00B82E35">
            <w:instrText xml:space="preserve"> CITATION XML \l 1033  </w:instrText>
          </w:r>
          <w:r w:rsidR="00B82E35">
            <w:fldChar w:fldCharType="separate"/>
          </w:r>
          <w:r w:rsidR="00574928">
            <w:rPr>
              <w:b/>
              <w:noProof/>
            </w:rPr>
            <w:t>Invalid source specified.</w:t>
          </w:r>
          <w:r w:rsidR="00B82E35">
            <w:rPr>
              <w:noProof/>
            </w:rPr>
            <w:fldChar w:fldCharType="end"/>
          </w:r>
        </w:sdtContent>
      </w:sdt>
      <w:r w:rsidRPr="0070405F">
        <w:t>, which has imp</w:t>
      </w:r>
      <w:r w:rsidR="00024DD0">
        <w:t xml:space="preserve">lementations in both languages. This protocol </w:t>
      </w:r>
      <w:r w:rsidRPr="0070405F">
        <w:t xml:space="preserve">is relatively simple, </w:t>
      </w:r>
      <w:r w:rsidR="00024DD0">
        <w:t xml:space="preserve">and provides </w:t>
      </w:r>
      <w:r w:rsidR="00024DD0" w:rsidRPr="0070405F">
        <w:t>much</w:t>
      </w:r>
      <w:r w:rsidRPr="0070405F">
        <w:t xml:space="preserve"> higher level than using plain </w:t>
      </w:r>
      <w:r w:rsidR="00024DD0">
        <w:t>HTTP</w:t>
      </w:r>
      <w:r w:rsidRPr="0070405F">
        <w:t xml:space="preserve"> or </w:t>
      </w:r>
      <w:r w:rsidR="00024DD0">
        <w:t>sockets</w:t>
      </w:r>
      <w:r w:rsidRPr="0070405F">
        <w:t xml:space="preserve">. </w:t>
      </w:r>
      <w:r w:rsidR="00024DD0">
        <w:t xml:space="preserve">This mechanism is already in use by the </w:t>
      </w:r>
      <w:proofErr w:type="spellStart"/>
      <w:r w:rsidR="00024DD0">
        <w:t>seqexec</w:t>
      </w:r>
      <w:proofErr w:type="spellEnd"/>
      <w:r w:rsidR="00024DD0">
        <w:t xml:space="preserve"> to interface with the Observing Database (ODB). </w:t>
      </w:r>
    </w:p>
    <w:p w14:paraId="28E64EB5" w14:textId="77777777" w:rsidR="00C54A4E" w:rsidRPr="0070405F" w:rsidRDefault="00C54A4E" w:rsidP="0070405F">
      <w:pPr>
        <w:pStyle w:val="Heading1"/>
      </w:pPr>
      <w:bookmarkStart w:id="38" w:name="_Toc169848009"/>
      <w:r w:rsidRPr="0070405F">
        <w:t>Data Label Generation</w:t>
      </w:r>
      <w:bookmarkEnd w:id="38"/>
    </w:p>
    <w:p w14:paraId="26663A04" w14:textId="6523901F" w:rsidR="00C54A4E" w:rsidRPr="0070405F" w:rsidRDefault="00C54A4E" w:rsidP="00C54A4E">
      <w:pPr>
        <w:jc w:val="left"/>
      </w:pPr>
      <w:r w:rsidRPr="0070405F">
        <w:t xml:space="preserve">Currently, the dataset names (or </w:t>
      </w:r>
      <w:proofErr w:type="spellStart"/>
      <w:r w:rsidRPr="0070405F">
        <w:t>datalabels</w:t>
      </w:r>
      <w:proofErr w:type="spellEnd"/>
      <w:r w:rsidRPr="0070405F">
        <w:t xml:space="preserve">) generation is performed via a control command </w:t>
      </w:r>
      <w:r w:rsidR="00024DD0">
        <w:t>in</w:t>
      </w:r>
      <w:r w:rsidRPr="0070405F">
        <w:t xml:space="preserve"> the DHS, at the request of the </w:t>
      </w:r>
      <w:proofErr w:type="spellStart"/>
      <w:r w:rsidRPr="0070405F">
        <w:t>seqexec</w:t>
      </w:r>
      <w:proofErr w:type="spellEnd"/>
      <w:r w:rsidRPr="0070405F">
        <w:t xml:space="preserve">. The </w:t>
      </w:r>
      <w:proofErr w:type="spellStart"/>
      <w:r w:rsidRPr="0070405F">
        <w:t>seqexec</w:t>
      </w:r>
      <w:proofErr w:type="spellEnd"/>
      <w:r w:rsidRPr="0070405F">
        <w:t xml:space="preserve"> later specifies who will contribute data to this dataset, at which point </w:t>
      </w:r>
      <w:r w:rsidR="00024DD0">
        <w:t xml:space="preserve">different </w:t>
      </w:r>
      <w:r w:rsidRPr="0070405F">
        <w:t>contributors can start sending data. A first study of the following documents and code was done:</w:t>
      </w:r>
    </w:p>
    <w:p w14:paraId="3ACC7123" w14:textId="77777777" w:rsidR="00C54A4E" w:rsidRPr="0070405F" w:rsidRDefault="00C54A4E" w:rsidP="00C54A4E">
      <w:pPr>
        <w:pStyle w:val="ListParagraph"/>
        <w:numPr>
          <w:ilvl w:val="0"/>
          <w:numId w:val="13"/>
        </w:numPr>
        <w:jc w:val="left"/>
      </w:pPr>
      <w:r w:rsidRPr="0070405F">
        <w:t>ICD 3: Bulk Data Transfer</w:t>
      </w:r>
      <w:sdt>
        <w:sdtPr>
          <w:id w:val="328282114"/>
          <w:citation/>
        </w:sdtPr>
        <w:sdtContent>
          <w:r w:rsidR="00B82E35">
            <w:fldChar w:fldCharType="begin"/>
          </w:r>
          <w:r w:rsidR="00B82E35">
            <w:instrText xml:space="preserve"> CITATION Hil98 \l 1033 </w:instrText>
          </w:r>
          <w:r w:rsidR="00B82E35">
            <w:fldChar w:fldCharType="separate"/>
          </w:r>
          <w:r w:rsidR="00574928">
            <w:rPr>
              <w:b/>
              <w:noProof/>
            </w:rPr>
            <w:t>Invalid source specified.</w:t>
          </w:r>
          <w:r w:rsidR="00B82E35">
            <w:rPr>
              <w:noProof/>
            </w:rPr>
            <w:fldChar w:fldCharType="end"/>
          </w:r>
        </w:sdtContent>
      </w:sdt>
      <w:r w:rsidRPr="0070405F">
        <w:t xml:space="preserve"> </w:t>
      </w:r>
      <w:sdt>
        <w:sdtPr>
          <w:id w:val="328282115"/>
          <w:citation/>
        </w:sdtPr>
        <w:sdtContent>
          <w:r w:rsidR="00B82E35">
            <w:fldChar w:fldCharType="begin"/>
          </w:r>
          <w:r w:rsidR="00B82E35">
            <w:instrText xml:space="preserve"> CITATION Hil96 \l 1033 </w:instrText>
          </w:r>
          <w:r w:rsidR="00B82E35">
            <w:fldChar w:fldCharType="separate"/>
          </w:r>
          <w:r w:rsidR="00574928">
            <w:rPr>
              <w:b/>
              <w:noProof/>
            </w:rPr>
            <w:t>Invalid source specified.</w:t>
          </w:r>
          <w:r w:rsidR="00B82E35">
            <w:rPr>
              <w:noProof/>
            </w:rPr>
            <w:fldChar w:fldCharType="end"/>
          </w:r>
        </w:sdtContent>
      </w:sdt>
    </w:p>
    <w:p w14:paraId="501D22B5" w14:textId="77777777"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r w:rsidR="00B82E35">
            <w:fldChar w:fldCharType="begin"/>
          </w:r>
          <w:r w:rsidR="00B82E35">
            <w:instrText xml:space="preserve"> CITATION Bea97 \l 1033 </w:instrText>
          </w:r>
          <w:r w:rsidR="00B82E35">
            <w:fldChar w:fldCharType="separate"/>
          </w:r>
          <w:r w:rsidR="00574928">
            <w:rPr>
              <w:b/>
              <w:noProof/>
            </w:rPr>
            <w:t>Invalid source specified.</w:t>
          </w:r>
          <w:r w:rsidR="00B82E35">
            <w:rPr>
              <w:noProof/>
            </w:rPr>
            <w:fldChar w:fldCharType="end"/>
          </w:r>
        </w:sdtContent>
      </w:sdt>
    </w:p>
    <w:p w14:paraId="08C94F2D" w14:textId="77777777" w:rsidR="00C54A4E" w:rsidRPr="0070405F" w:rsidRDefault="00C54A4E" w:rsidP="00C54A4E">
      <w:pPr>
        <w:pStyle w:val="ListParagraph"/>
        <w:numPr>
          <w:ilvl w:val="0"/>
          <w:numId w:val="13"/>
        </w:numPr>
        <w:jc w:val="left"/>
      </w:pPr>
      <w:proofErr w:type="spellStart"/>
      <w:proofErr w:type="gramStart"/>
      <w:r w:rsidRPr="0070405F">
        <w:t>dhs</w:t>
      </w:r>
      <w:proofErr w:type="spellEnd"/>
      <w:proofErr w:type="gramEnd"/>
      <w:r w:rsidRPr="0070405F">
        <w:t>/</w:t>
      </w:r>
      <w:proofErr w:type="spellStart"/>
      <w:r w:rsidRPr="0070405F">
        <w:t>dhs</w:t>
      </w:r>
      <w:proofErr w:type="spellEnd"/>
      <w:r w:rsidRPr="0070405F">
        <w:t>/</w:t>
      </w:r>
      <w:proofErr w:type="spellStart"/>
      <w:r w:rsidRPr="0070405F">
        <w:t>dhsData</w:t>
      </w:r>
      <w:proofErr w:type="spellEnd"/>
      <w:r w:rsidRPr="0070405F">
        <w:t>/</w:t>
      </w:r>
      <w:proofErr w:type="spellStart"/>
      <w:r w:rsidRPr="0070405F">
        <w:t>list.C</w:t>
      </w:r>
      <w:proofErr w:type="spellEnd"/>
    </w:p>
    <w:p w14:paraId="2DEF2786" w14:textId="77777777" w:rsidR="00C54A4E" w:rsidRPr="0070405F" w:rsidRDefault="00C54A4E" w:rsidP="0070405F">
      <w:pPr>
        <w:pStyle w:val="ListParagraph"/>
        <w:numPr>
          <w:ilvl w:val="0"/>
          <w:numId w:val="13"/>
        </w:numPr>
        <w:jc w:val="left"/>
      </w:pPr>
      <w:proofErr w:type="spellStart"/>
      <w:proofErr w:type="gramStart"/>
      <w:r w:rsidRPr="0070405F">
        <w:t>dhs</w:t>
      </w:r>
      <w:proofErr w:type="spellEnd"/>
      <w:proofErr w:type="gramEnd"/>
      <w:r w:rsidRPr="0070405F">
        <w:t>/</w:t>
      </w:r>
      <w:proofErr w:type="spellStart"/>
      <w:r w:rsidRPr="0070405F">
        <w:t>dhs</w:t>
      </w:r>
      <w:proofErr w:type="spellEnd"/>
      <w:r w:rsidRPr="0070405F">
        <w:t>/</w:t>
      </w:r>
      <w:proofErr w:type="spellStart"/>
      <w:r w:rsidRPr="0070405F">
        <w:t>dhsData</w:t>
      </w:r>
      <w:proofErr w:type="spellEnd"/>
      <w:r w:rsidRPr="0070405F">
        <w:t>/</w:t>
      </w:r>
      <w:proofErr w:type="spellStart"/>
      <w:r w:rsidRPr="0070405F">
        <w:t>ctl.C</w:t>
      </w:r>
      <w:proofErr w:type="spellEnd"/>
    </w:p>
    <w:p w14:paraId="4ACBFFAB" w14:textId="7CBFC4D9" w:rsidR="00C54A4E" w:rsidRPr="0070405F" w:rsidRDefault="00C54A4E" w:rsidP="0070405F">
      <w:pPr>
        <w:jc w:val="left"/>
      </w:pPr>
      <w:r w:rsidRPr="0070405F">
        <w:t xml:space="preserve">This investigation shows that the </w:t>
      </w:r>
      <w:proofErr w:type="spellStart"/>
      <w:r w:rsidRPr="0070405F">
        <w:t>datalabel</w:t>
      </w:r>
      <w:proofErr w:type="spellEnd"/>
      <w:r w:rsidRPr="0070405F">
        <w:t xml:space="preserve"> generation functionality is fairly independent from </w:t>
      </w:r>
      <w:r w:rsidR="00024DD0">
        <w:t>the data storing functionality. N</w:t>
      </w:r>
      <w:r w:rsidRPr="0070405F">
        <w:t xml:space="preserve">o files are created, and no internal state changes (except for a list of the last labels generated), when labels are generated. Furthermore, data can be sent with arbitrary </w:t>
      </w:r>
      <w:proofErr w:type="spellStart"/>
      <w:r w:rsidRPr="0070405F">
        <w:t>datalabels</w:t>
      </w:r>
      <w:proofErr w:type="spellEnd"/>
      <w:r w:rsidRPr="0070405F">
        <w:t xml:space="preserve"> not genera</w:t>
      </w:r>
      <w:r w:rsidR="0070405F">
        <w:t>ted by the DHS.</w:t>
      </w:r>
    </w:p>
    <w:p w14:paraId="0F1C219C" w14:textId="5D6BCD49" w:rsidR="00C54A4E" w:rsidRPr="0070405F" w:rsidRDefault="00024DD0" w:rsidP="00C54A4E">
      <w:pPr>
        <w:jc w:val="left"/>
      </w:pPr>
      <w:r>
        <w:t>To generate the dataset labels</w:t>
      </w:r>
      <w:proofErr w:type="gramStart"/>
      <w:r>
        <w:t xml:space="preserve">, </w:t>
      </w:r>
      <w:r w:rsidR="00C54A4E" w:rsidRPr="0070405F">
        <w:t xml:space="preserve"> </w:t>
      </w:r>
      <w:r>
        <w:t>we</w:t>
      </w:r>
      <w:proofErr w:type="gramEnd"/>
      <w:r>
        <w:t xml:space="preserve"> see </w:t>
      </w:r>
      <w:r w:rsidR="00C54A4E" w:rsidRPr="0070405F">
        <w:t>three main alternatives for instruments using the GDS:</w:t>
      </w:r>
    </w:p>
    <w:p w14:paraId="45421305" w14:textId="4B8224C5" w:rsidR="00C54A4E" w:rsidRPr="0070405F" w:rsidRDefault="00C54A4E" w:rsidP="00C54A4E">
      <w:pPr>
        <w:pStyle w:val="ListParagraph"/>
        <w:numPr>
          <w:ilvl w:val="0"/>
          <w:numId w:val="14"/>
        </w:numPr>
        <w:jc w:val="left"/>
      </w:pPr>
      <w:r w:rsidRPr="0070405F">
        <w:t xml:space="preserve">Continue with the </w:t>
      </w:r>
      <w:proofErr w:type="spellStart"/>
      <w:r w:rsidRPr="0070405F">
        <w:t>seqexec</w:t>
      </w:r>
      <w:proofErr w:type="spellEnd"/>
      <w:r w:rsidRPr="0070405F">
        <w:t xml:space="preserve"> requesting </w:t>
      </w:r>
      <w:proofErr w:type="spellStart"/>
      <w:r w:rsidRPr="0070405F">
        <w:t>datalabels</w:t>
      </w:r>
      <w:proofErr w:type="spellEnd"/>
      <w:r w:rsidRPr="0070405F">
        <w:t xml:space="preserve"> to the DHS, </w:t>
      </w:r>
      <w:r w:rsidR="00024DD0">
        <w:t>and then use that to initiate the observation process in the instrument.</w:t>
      </w:r>
      <w:r w:rsidRPr="0070405F">
        <w:t xml:space="preserve"> The major disadvantage is a dependence on the DHS for GIAPI based instruments.</w:t>
      </w:r>
      <w:r w:rsidR="008D20A5">
        <w:br/>
      </w:r>
      <w:r w:rsidR="00CB6CD5">
        <w:rPr>
          <w:noProof/>
        </w:rPr>
        <w:drawing>
          <wp:inline distT="0" distB="0" distL="0" distR="0" wp14:anchorId="28804791" wp14:editId="5C463FAB">
            <wp:extent cx="5206153" cy="3347932"/>
            <wp:effectExtent l="25400" t="0" r="847"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206153" cy="3347932"/>
                    </a:xfrm>
                    <a:prstGeom prst="rect">
                      <a:avLst/>
                    </a:prstGeom>
                    <a:noFill/>
                    <a:ln w="9525">
                      <a:noFill/>
                      <a:miter lim="800000"/>
                      <a:headEnd/>
                      <a:tailEnd/>
                    </a:ln>
                  </pic:spPr>
                </pic:pic>
              </a:graphicData>
            </a:graphic>
          </wp:inline>
        </w:drawing>
      </w:r>
    </w:p>
    <w:p w14:paraId="12E08D3F" w14:textId="53F57A85" w:rsidR="00C54A4E" w:rsidRPr="0070405F" w:rsidRDefault="00C54A4E" w:rsidP="00C54A4E">
      <w:pPr>
        <w:pStyle w:val="ListParagraph"/>
        <w:numPr>
          <w:ilvl w:val="0"/>
          <w:numId w:val="14"/>
        </w:numPr>
        <w:jc w:val="left"/>
      </w:pPr>
      <w:r w:rsidRPr="0070405F">
        <w:t xml:space="preserve">Extract the </w:t>
      </w:r>
      <w:proofErr w:type="spellStart"/>
      <w:r w:rsidRPr="0070405F">
        <w:t>datalabel</w:t>
      </w:r>
      <w:proofErr w:type="spellEnd"/>
      <w:r w:rsidRPr="0070405F">
        <w:t xml:space="preserve"> generation from the DHS to an external service that the DHS </w:t>
      </w:r>
      <w:r w:rsidR="00CB6CD5">
        <w:t xml:space="preserve">queries </w:t>
      </w:r>
      <w:r w:rsidRPr="0070405F">
        <w:t xml:space="preserve">for </w:t>
      </w:r>
      <w:r w:rsidR="00C96870">
        <w:t>existing</w:t>
      </w:r>
      <w:r w:rsidRPr="0070405F">
        <w:t xml:space="preserve"> instruments, and </w:t>
      </w:r>
      <w:r w:rsidR="00C96870">
        <w:t xml:space="preserve">the </w:t>
      </w:r>
      <w:proofErr w:type="spellStart"/>
      <w:r w:rsidRPr="0070405F">
        <w:t>seqexec</w:t>
      </w:r>
      <w:proofErr w:type="spellEnd"/>
      <w:r w:rsidRPr="0070405F">
        <w:t xml:space="preserve"> </w:t>
      </w:r>
      <w:r w:rsidR="00C96870">
        <w:t>queries</w:t>
      </w:r>
      <w:r w:rsidR="00CB6CD5">
        <w:t xml:space="preserve"> for GIAPI-</w:t>
      </w:r>
      <w:r w:rsidRPr="0070405F">
        <w:t xml:space="preserve">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w:t>
      </w:r>
      <w:proofErr w:type="spellStart"/>
      <w:r w:rsidRPr="0070405F">
        <w:t>Seqexec</w:t>
      </w:r>
      <w:proofErr w:type="spellEnd"/>
      <w:r w:rsidRPr="0070405F">
        <w:t xml:space="preserve"> to GDS.</w:t>
      </w:r>
      <w:r w:rsidR="00CB6CD5">
        <w:br/>
      </w:r>
      <w:r w:rsidR="007F06DA">
        <w:rPr>
          <w:noProof/>
        </w:rPr>
        <w:drawing>
          <wp:inline distT="0" distB="0" distL="0" distR="0" wp14:anchorId="0E057398" wp14:editId="023033FD">
            <wp:extent cx="5193308" cy="3425190"/>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193308" cy="3425190"/>
                    </a:xfrm>
                    <a:prstGeom prst="rect">
                      <a:avLst/>
                    </a:prstGeom>
                    <a:noFill/>
                    <a:ln w="9525">
                      <a:noFill/>
                      <a:miter lim="800000"/>
                      <a:headEnd/>
                      <a:tailEnd/>
                    </a:ln>
                  </pic:spPr>
                </pic:pic>
              </a:graphicData>
            </a:graphic>
          </wp:inline>
        </w:drawing>
      </w:r>
    </w:p>
    <w:p w14:paraId="4B9768FA" w14:textId="77777777" w:rsidR="00C54A4E" w:rsidRPr="0070405F" w:rsidRDefault="00C54A4E" w:rsidP="00C54A4E">
      <w:pPr>
        <w:pStyle w:val="ListParagraph"/>
        <w:numPr>
          <w:ilvl w:val="0"/>
          <w:numId w:val="14"/>
        </w:numPr>
        <w:jc w:val="left"/>
      </w:pPr>
      <w:r w:rsidRPr="0070405F">
        <w:t xml:space="preserve">Generate </w:t>
      </w:r>
      <w:proofErr w:type="spellStart"/>
      <w:r w:rsidRPr="0070405F">
        <w:t>datalabels</w:t>
      </w:r>
      <w:proofErr w:type="spellEnd"/>
      <w:r w:rsidRPr="0070405F">
        <w:t xml:space="preserve"> independently in GDS and DHS, and ensure no collisions will happen by changing the naming convention.</w:t>
      </w:r>
      <w:r w:rsidR="007F06DA">
        <w:br/>
      </w:r>
      <w:r w:rsidR="007F06DA" w:rsidRPr="007F06DA">
        <w:rPr>
          <w:noProof/>
        </w:rPr>
        <w:drawing>
          <wp:inline distT="0" distB="0" distL="0" distR="0" wp14:anchorId="0E471302" wp14:editId="57B0D9A4">
            <wp:extent cx="5206153" cy="3347932"/>
            <wp:effectExtent l="25400" t="0" r="84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06153" cy="3347932"/>
                    </a:xfrm>
                    <a:prstGeom prst="rect">
                      <a:avLst/>
                    </a:prstGeom>
                    <a:noFill/>
                    <a:ln w="9525">
                      <a:noFill/>
                      <a:miter lim="800000"/>
                      <a:headEnd/>
                      <a:tailEnd/>
                    </a:ln>
                  </pic:spPr>
                </pic:pic>
              </a:graphicData>
            </a:graphic>
          </wp:inline>
        </w:drawing>
      </w:r>
    </w:p>
    <w:p w14:paraId="0AA3166A" w14:textId="77777777" w:rsidR="00A701ED" w:rsidRPr="0070405F" w:rsidRDefault="00A701ED" w:rsidP="00C54A4E">
      <w:pPr>
        <w:keepNext/>
        <w:ind w:left="0"/>
      </w:pPr>
    </w:p>
    <w:p w14:paraId="2D9FA0F3" w14:textId="77777777" w:rsidR="00E52A07" w:rsidRPr="0070405F" w:rsidRDefault="00E52A07">
      <w:pPr>
        <w:spacing w:before="0"/>
        <w:ind w:left="0"/>
        <w:jc w:val="left"/>
      </w:pPr>
      <w:r w:rsidRPr="0070405F">
        <w:br w:type="page"/>
      </w:r>
    </w:p>
    <w:p w14:paraId="5FEE45D8" w14:textId="77777777" w:rsidR="00E52A07" w:rsidRPr="0070405F" w:rsidRDefault="00E52A07" w:rsidP="00E52A07"/>
    <w:p w14:paraId="52FA58D1" w14:textId="77777777" w:rsidR="00D71442" w:rsidRPr="0070405F" w:rsidRDefault="00FF2B8E" w:rsidP="00FF2B8E">
      <w:pPr>
        <w:pStyle w:val="Heading1"/>
      </w:pPr>
      <w:bookmarkStart w:id="39" w:name="_Toc169848010"/>
      <w:r w:rsidRPr="0070405F">
        <w:t>GUI</w:t>
      </w:r>
      <w:bookmarkEnd w:id="39"/>
    </w:p>
    <w:p w14:paraId="692E3299" w14:textId="77777777" w:rsidR="00D55C1A" w:rsidRDefault="00D71442" w:rsidP="0070405F">
      <w:pPr>
        <w:pStyle w:val="NormalFirst"/>
        <w:rPr>
          <w:noProof/>
        </w:rPr>
      </w:pPr>
      <w:r w:rsidRPr="0070405F">
        <w:t>These are mockups of the proposed GDS user interface.</w:t>
      </w:r>
      <w:r w:rsidR="00D55C1A" w:rsidRPr="00D55C1A">
        <w:rPr>
          <w:noProof/>
        </w:rPr>
        <w:t xml:space="preserve"> </w:t>
      </w:r>
    </w:p>
    <w:p w14:paraId="2C580E45" w14:textId="77777777" w:rsidR="00B32686" w:rsidRDefault="00D55C1A" w:rsidP="00B32686">
      <w:pPr>
        <w:pStyle w:val="NormalFirst"/>
        <w:keepNext/>
      </w:pPr>
      <w:r w:rsidRPr="00D55C1A">
        <w:rPr>
          <w:noProof/>
        </w:rPr>
        <w:drawing>
          <wp:inline distT="0" distB="0" distL="0" distR="0" wp14:anchorId="369A55F9" wp14:editId="59E112CA">
            <wp:extent cx="6087745" cy="5969000"/>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087745" cy="5969000"/>
                    </a:xfrm>
                    <a:prstGeom prst="rect">
                      <a:avLst/>
                    </a:prstGeom>
                    <a:noFill/>
                    <a:ln w="9525">
                      <a:noFill/>
                      <a:miter lim="800000"/>
                      <a:headEnd/>
                      <a:tailEnd/>
                    </a:ln>
                  </pic:spPr>
                </pic:pic>
              </a:graphicData>
            </a:graphic>
          </wp:inline>
        </w:drawing>
      </w:r>
    </w:p>
    <w:p w14:paraId="49283C1E" w14:textId="77777777" w:rsidR="00FF2B8E" w:rsidRPr="0070405F" w:rsidRDefault="00B32686" w:rsidP="00B32686">
      <w:pPr>
        <w:pStyle w:val="Caption"/>
      </w:pPr>
      <w:r>
        <w:t xml:space="preserve">Figure </w:t>
      </w:r>
      <w:fldSimple w:instr=" SEQ Figure \* ARABIC ">
        <w:r w:rsidR="00051D6F">
          <w:rPr>
            <w:noProof/>
          </w:rPr>
          <w:t>2</w:t>
        </w:r>
      </w:fldSimple>
      <w:r>
        <w:t>: Keyword Configuration in Edit Mode</w:t>
      </w:r>
    </w:p>
    <w:p w14:paraId="27971694" w14:textId="77777777" w:rsidR="00767EBF" w:rsidRDefault="00767EBF" w:rsidP="00767EBF">
      <w:pPr>
        <w:pStyle w:val="NormalFirst"/>
      </w:pPr>
    </w:p>
    <w:p w14:paraId="6A49F0C6" w14:textId="77777777" w:rsidR="00B32686" w:rsidRDefault="00767EBF" w:rsidP="00B32686">
      <w:pPr>
        <w:pStyle w:val="NormalFirst"/>
        <w:keepNext/>
      </w:pPr>
      <w:r>
        <w:rPr>
          <w:noProof/>
        </w:rPr>
        <w:drawing>
          <wp:inline distT="0" distB="0" distL="0" distR="0" wp14:anchorId="2A9AA75A" wp14:editId="0A12E49E">
            <wp:extent cx="6087745" cy="5969000"/>
            <wp:effectExtent l="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087745" cy="5969000"/>
                    </a:xfrm>
                    <a:prstGeom prst="rect">
                      <a:avLst/>
                    </a:prstGeom>
                    <a:noFill/>
                    <a:ln w="9525">
                      <a:noFill/>
                      <a:miter lim="800000"/>
                      <a:headEnd/>
                      <a:tailEnd/>
                    </a:ln>
                  </pic:spPr>
                </pic:pic>
              </a:graphicData>
            </a:graphic>
          </wp:inline>
        </w:drawing>
      </w:r>
    </w:p>
    <w:p w14:paraId="31A6C0EF" w14:textId="77777777" w:rsidR="00767EBF" w:rsidRDefault="00B32686" w:rsidP="00B32686">
      <w:pPr>
        <w:pStyle w:val="Caption"/>
      </w:pPr>
      <w:r>
        <w:t xml:space="preserve">Figure </w:t>
      </w:r>
      <w:fldSimple w:instr=" SEQ Figure \* ARABIC ">
        <w:r w:rsidR="00051D6F">
          <w:rPr>
            <w:noProof/>
          </w:rPr>
          <w:t>3</w:t>
        </w:r>
      </w:fldSimple>
      <w:r>
        <w:t xml:space="preserve">: </w:t>
      </w:r>
      <w:r w:rsidRPr="00B32686">
        <w:t>Keyword Configuration in Read-Only Mode</w:t>
      </w:r>
    </w:p>
    <w:p w14:paraId="654464F7" w14:textId="77777777" w:rsidR="00B32686" w:rsidRDefault="00767EBF" w:rsidP="00B32686">
      <w:pPr>
        <w:pStyle w:val="NormalFirst"/>
        <w:keepNext/>
      </w:pPr>
      <w:r>
        <w:rPr>
          <w:noProof/>
        </w:rPr>
        <w:drawing>
          <wp:inline distT="0" distB="0" distL="0" distR="0" wp14:anchorId="11D9285D" wp14:editId="52EE3CA5">
            <wp:extent cx="6087745" cy="5977255"/>
            <wp:effectExtent l="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6087745" cy="5977255"/>
                    </a:xfrm>
                    <a:prstGeom prst="rect">
                      <a:avLst/>
                    </a:prstGeom>
                    <a:noFill/>
                    <a:ln w="9525">
                      <a:noFill/>
                      <a:miter lim="800000"/>
                      <a:headEnd/>
                      <a:tailEnd/>
                    </a:ln>
                  </pic:spPr>
                </pic:pic>
              </a:graphicData>
            </a:graphic>
          </wp:inline>
        </w:drawing>
      </w:r>
    </w:p>
    <w:p w14:paraId="0BE25743" w14:textId="77777777" w:rsidR="00767EBF" w:rsidRPr="00767EBF" w:rsidRDefault="00B32686" w:rsidP="00B32686">
      <w:pPr>
        <w:pStyle w:val="Caption"/>
      </w:pPr>
      <w:r>
        <w:t xml:space="preserve">Figure </w:t>
      </w:r>
      <w:fldSimple w:instr=" SEQ Figure \* ARABIC ">
        <w:r w:rsidR="00051D6F">
          <w:rPr>
            <w:noProof/>
          </w:rPr>
          <w:t>4</w:t>
        </w:r>
      </w:fldSimple>
      <w:r>
        <w:t>: System Configuration</w:t>
      </w:r>
    </w:p>
    <w:p w14:paraId="053A5EAA" w14:textId="77777777" w:rsidR="00FF2B8E" w:rsidRPr="00767EBF" w:rsidRDefault="00FF2B8E" w:rsidP="00767EBF">
      <w:pPr>
        <w:ind w:left="0"/>
      </w:pPr>
    </w:p>
    <w:p w14:paraId="2B4E5183" w14:textId="77777777" w:rsidR="00FF2B8E" w:rsidRPr="0070405F" w:rsidRDefault="00FF2B8E" w:rsidP="00B32686">
      <w:pPr>
        <w:ind w:left="0"/>
      </w:pPr>
    </w:p>
    <w:p w14:paraId="7699D971" w14:textId="77777777" w:rsidR="00B32686" w:rsidRDefault="00767EBF" w:rsidP="00B32686">
      <w:pPr>
        <w:keepNext/>
      </w:pPr>
      <w:r>
        <w:rPr>
          <w:noProof/>
        </w:rPr>
        <w:drawing>
          <wp:inline distT="0" distB="0" distL="0" distR="0" wp14:anchorId="18995D03" wp14:editId="4E91F21D">
            <wp:extent cx="6126480" cy="59574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126480" cy="5957495"/>
                    </a:xfrm>
                    <a:prstGeom prst="rect">
                      <a:avLst/>
                    </a:prstGeom>
                    <a:noFill/>
                    <a:ln w="9525">
                      <a:noFill/>
                      <a:miter lim="800000"/>
                      <a:headEnd/>
                      <a:tailEnd/>
                    </a:ln>
                  </pic:spPr>
                </pic:pic>
              </a:graphicData>
            </a:graphic>
          </wp:inline>
        </w:drawing>
      </w:r>
    </w:p>
    <w:p w14:paraId="0737AF80" w14:textId="77777777" w:rsidR="00FF2B8E" w:rsidRPr="0070405F" w:rsidRDefault="00B32686" w:rsidP="00B32686">
      <w:pPr>
        <w:pStyle w:val="Caption"/>
      </w:pPr>
      <w:r>
        <w:t xml:space="preserve">Figure </w:t>
      </w:r>
      <w:fldSimple w:instr=" SEQ Figure \* ARABIC ">
        <w:r w:rsidR="00051D6F">
          <w:rPr>
            <w:noProof/>
          </w:rPr>
          <w:t>5</w:t>
        </w:r>
      </w:fldSimple>
      <w:r>
        <w:t>: System Status</w:t>
      </w:r>
    </w:p>
    <w:p w14:paraId="7E548741" w14:textId="77777777" w:rsidR="00767EBF" w:rsidRPr="00380D5F" w:rsidRDefault="00767EBF" w:rsidP="00B32686">
      <w:pPr>
        <w:pStyle w:val="NormalFirst"/>
        <w:ind w:left="0"/>
      </w:pPr>
    </w:p>
    <w:p w14:paraId="0BD5CCF1" w14:textId="77777777" w:rsidR="00B32686" w:rsidRDefault="00380D5F" w:rsidP="00B32686">
      <w:pPr>
        <w:keepNext/>
        <w:spacing w:before="0"/>
        <w:ind w:left="0"/>
        <w:jc w:val="left"/>
      </w:pPr>
      <w:r>
        <w:t xml:space="preserve">      </w:t>
      </w:r>
      <w:r w:rsidRPr="00380D5F">
        <w:rPr>
          <w:noProof/>
        </w:rPr>
        <w:drawing>
          <wp:inline distT="0" distB="0" distL="0" distR="0" wp14:anchorId="50021AF3" wp14:editId="7BD0C300">
            <wp:extent cx="5895177" cy="5723467"/>
            <wp:effectExtent l="2540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894972" cy="5723268"/>
                    </a:xfrm>
                    <a:prstGeom prst="rect">
                      <a:avLst/>
                    </a:prstGeom>
                    <a:noFill/>
                    <a:ln w="9525">
                      <a:noFill/>
                      <a:miter lim="800000"/>
                      <a:headEnd/>
                      <a:tailEnd/>
                    </a:ln>
                  </pic:spPr>
                </pic:pic>
              </a:graphicData>
            </a:graphic>
          </wp:inline>
        </w:drawing>
      </w:r>
    </w:p>
    <w:p w14:paraId="2423E4A3" w14:textId="77777777" w:rsidR="00B32686" w:rsidRDefault="00B32686" w:rsidP="00B32686">
      <w:pPr>
        <w:pStyle w:val="Caption"/>
      </w:pPr>
      <w:r>
        <w:t xml:space="preserve">Figure </w:t>
      </w:r>
      <w:fldSimple w:instr=" SEQ Figure \* ARABIC ">
        <w:r w:rsidR="00051D6F">
          <w:rPr>
            <w:noProof/>
          </w:rPr>
          <w:t>6</w:t>
        </w:r>
      </w:fldSimple>
      <w:r>
        <w:t>: GDS Log</w:t>
      </w:r>
    </w:p>
    <w:p w14:paraId="100705B4" w14:textId="77777777" w:rsidR="00E52A07" w:rsidRPr="0070405F" w:rsidRDefault="00E52A07">
      <w:pPr>
        <w:spacing w:before="0"/>
        <w:ind w:left="0"/>
        <w:jc w:val="left"/>
      </w:pPr>
      <w:r w:rsidRPr="0070405F">
        <w:br w:type="page"/>
      </w:r>
    </w:p>
    <w:p w14:paraId="78727E9D" w14:textId="77777777" w:rsidR="00E52A07" w:rsidRPr="0070405F" w:rsidRDefault="00E52A07" w:rsidP="00E52A07"/>
    <w:p w14:paraId="5B703E07" w14:textId="77777777" w:rsidR="00C54A4E" w:rsidRPr="0070405F" w:rsidRDefault="00DD6855" w:rsidP="003868D9">
      <w:pPr>
        <w:pStyle w:val="Heading1"/>
      </w:pPr>
      <w:bookmarkStart w:id="40" w:name="_Toc169848011"/>
      <w:r w:rsidRPr="0070405F">
        <w:t>Implementation Details</w:t>
      </w:r>
      <w:bookmarkEnd w:id="40"/>
    </w:p>
    <w:p w14:paraId="7C086915" w14:textId="61B05525"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00C96870">
        <w:t xml:space="preserve"> the GDS code base, but it is presented here for reviewers. </w:t>
      </w:r>
    </w:p>
    <w:p w14:paraId="69B442F6" w14:textId="77777777" w:rsidR="003868D9" w:rsidRPr="0070405F" w:rsidRDefault="003868D9" w:rsidP="003868D9">
      <w:pPr>
        <w:pStyle w:val="Caption"/>
      </w:pPr>
      <w:r w:rsidRPr="0070405F">
        <w:rPr>
          <w:noProof/>
        </w:rPr>
        <w:drawing>
          <wp:inline distT="0" distB="0" distL="0" distR="0" wp14:anchorId="12D5D854" wp14:editId="30D8D5C6">
            <wp:extent cx="6126480" cy="3541940"/>
            <wp:effectExtent l="25400" t="0" r="0" b="0"/>
            <wp:docPr id="9"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22"/>
                    <a:srcRect/>
                    <a:stretch>
                      <a:fillRect/>
                    </a:stretch>
                  </pic:blipFill>
                  <pic:spPr bwMode="auto">
                    <a:xfrm>
                      <a:off x="0" y="0"/>
                      <a:ext cx="6126480" cy="3541940"/>
                    </a:xfrm>
                    <a:prstGeom prst="rect">
                      <a:avLst/>
                    </a:prstGeom>
                    <a:noFill/>
                    <a:ln w="9525">
                      <a:noFill/>
                      <a:miter lim="800000"/>
                      <a:headEnd/>
                      <a:tailEnd/>
                    </a:ln>
                  </pic:spPr>
                </pic:pic>
              </a:graphicData>
            </a:graphic>
          </wp:inline>
        </w:drawing>
      </w:r>
      <w:r w:rsidRPr="003868D9">
        <w:t xml:space="preserve"> </w:t>
      </w:r>
      <w:r w:rsidRPr="0070405F">
        <w:t xml:space="preserve">Figure </w:t>
      </w:r>
      <w:fldSimple w:instr=" SEQ Figure \* ARABIC ">
        <w:r w:rsidR="00051D6F">
          <w:rPr>
            <w:noProof/>
          </w:rPr>
          <w:t>7</w:t>
        </w:r>
      </w:fldSimple>
      <w:r w:rsidRPr="0070405F">
        <w:t>: GDS Module Diagram</w:t>
      </w:r>
    </w:p>
    <w:p w14:paraId="4379CCC8" w14:textId="77777777" w:rsidR="00A701ED" w:rsidRPr="0070405F" w:rsidRDefault="00A701ED" w:rsidP="00A701ED"/>
    <w:p w14:paraId="435E8324" w14:textId="77777777" w:rsidR="00C96870" w:rsidRDefault="00A701ED" w:rsidP="00C96870">
      <w:pPr>
        <w:keepNext/>
      </w:pPr>
      <w:r w:rsidRPr="0070405F">
        <w:rPr>
          <w:noProof/>
        </w:rPr>
        <w:drawing>
          <wp:inline distT="0" distB="0" distL="0" distR="0" wp14:anchorId="098DDCCF" wp14:editId="225C9671">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23"/>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14:paraId="32B1E056" w14:textId="63DD10BE" w:rsidR="00DD6855" w:rsidRPr="0070405F" w:rsidRDefault="00C96870" w:rsidP="00C96870">
      <w:pPr>
        <w:pStyle w:val="Caption"/>
      </w:pPr>
      <w:r>
        <w:t xml:space="preserve">Figure </w:t>
      </w:r>
      <w:fldSimple w:instr=" SEQ Figure \* ARABIC ">
        <w:r w:rsidR="00051D6F">
          <w:rPr>
            <w:noProof/>
          </w:rPr>
          <w:t>8</w:t>
        </w:r>
      </w:fldSimple>
      <w:r>
        <w:t xml:space="preserve">: Sequence diagram of GDS interactions with other </w:t>
      </w:r>
      <w:proofErr w:type="spellStart"/>
      <w:r>
        <w:t>subsytems</w:t>
      </w:r>
      <w:proofErr w:type="spellEnd"/>
    </w:p>
    <w:p w14:paraId="6CF80840" w14:textId="77777777" w:rsidR="00DD6855" w:rsidRPr="0070405F" w:rsidRDefault="00DD6855" w:rsidP="00DD6855">
      <w:pPr>
        <w:pStyle w:val="Heading2"/>
      </w:pPr>
      <w:bookmarkStart w:id="41" w:name="_Toc169848012"/>
      <w:r w:rsidRPr="0070405F">
        <w:t>Protocols</w:t>
      </w:r>
      <w:bookmarkEnd w:id="41"/>
    </w:p>
    <w:p w14:paraId="02616442" w14:textId="232D3E1A" w:rsidR="00B01A50" w:rsidRPr="0070405F" w:rsidRDefault="00B01A50" w:rsidP="00DD6855">
      <w:pPr>
        <w:pStyle w:val="NormalFirst"/>
      </w:pPr>
      <w:r w:rsidRPr="0070405F">
        <w:t xml:space="preserve">The GDS uses </w:t>
      </w:r>
      <w:r w:rsidR="00C96870">
        <w:t>the following</w:t>
      </w:r>
      <w:r w:rsidRPr="0070405F">
        <w:t xml:space="preserve"> protocols to communicat</w:t>
      </w:r>
      <w:r w:rsidR="00C96870">
        <w:t>e to different external systems:</w:t>
      </w:r>
    </w:p>
    <w:p w14:paraId="6D4FE5C1" w14:textId="77777777" w:rsidR="00B01A50" w:rsidRPr="0070405F" w:rsidRDefault="00B01A50" w:rsidP="00B01A50">
      <w:pPr>
        <w:pStyle w:val="ListParagraph"/>
        <w:numPr>
          <w:ilvl w:val="0"/>
          <w:numId w:val="15"/>
        </w:numPr>
      </w:pPr>
      <w:r w:rsidRPr="0070405F">
        <w:t>EPICS</w:t>
      </w:r>
      <w:sdt>
        <w:sdtPr>
          <w:id w:val="328282190"/>
          <w:citation/>
        </w:sdtPr>
        <w:sdtContent>
          <w:r w:rsidR="00B82E35">
            <w:fldChar w:fldCharType="begin"/>
          </w:r>
          <w:r w:rsidR="00B82E35">
            <w:instrText xml:space="preserve"> CITATION Exp \l 1033 </w:instrText>
          </w:r>
          <w:r w:rsidR="00B82E35">
            <w:fldChar w:fldCharType="separate"/>
          </w:r>
          <w:r w:rsidR="00574928">
            <w:rPr>
              <w:b/>
              <w:noProof/>
            </w:rPr>
            <w:t>Invalid source specified.</w:t>
          </w:r>
          <w:r w:rsidR="00B82E35">
            <w:rPr>
              <w:noProof/>
            </w:rPr>
            <w:fldChar w:fldCharType="end"/>
          </w:r>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14:paraId="2D2E1CA5" w14:textId="2F0E0364" w:rsidR="00B01A50" w:rsidRPr="0070405F" w:rsidRDefault="00B01A50" w:rsidP="00B01A50">
      <w:pPr>
        <w:pStyle w:val="ListParagraph"/>
        <w:numPr>
          <w:ilvl w:val="0"/>
          <w:numId w:val="15"/>
        </w:numPr>
      </w:pPr>
      <w:r w:rsidRPr="0070405F">
        <w:t>JMS</w:t>
      </w:r>
      <w:sdt>
        <w:sdtPr>
          <w:id w:val="328282191"/>
          <w:citation/>
        </w:sdtPr>
        <w:sdtContent>
          <w:r w:rsidR="00B82E35">
            <w:fldChar w:fldCharType="begin"/>
          </w:r>
          <w:r w:rsidR="00B82E35">
            <w:instrText xml:space="preserve"> CITATION Jav \l 1033 </w:instrText>
          </w:r>
          <w:r w:rsidR="00B82E35">
            <w:fldChar w:fldCharType="separate"/>
          </w:r>
          <w:r w:rsidR="00574928">
            <w:rPr>
              <w:b/>
              <w:noProof/>
            </w:rPr>
            <w:t>Invalid source specified.</w:t>
          </w:r>
          <w:r w:rsidR="00B82E35">
            <w:rPr>
              <w:noProof/>
            </w:rPr>
            <w:fldChar w:fldCharType="end"/>
          </w:r>
        </w:sdtContent>
      </w:sdt>
      <w:r w:rsidRPr="0070405F">
        <w:t>: GIAPI based instruments publish status information via JMS. This information is received by the Gemini Master Process (GMP)</w:t>
      </w:r>
      <w:sdt>
        <w:sdtPr>
          <w:id w:val="328282188"/>
          <w:citation/>
        </w:sdtPr>
        <w:sdtContent>
          <w:r w:rsidR="00B82E35">
            <w:fldChar w:fldCharType="begin"/>
          </w:r>
          <w:r w:rsidR="00B82E35">
            <w:instrText xml:space="preserve"> CITATION Kim1 \l 1033 </w:instrText>
          </w:r>
          <w:r w:rsidR="00B82E35">
            <w:fldChar w:fldCharType="separate"/>
          </w:r>
          <w:r w:rsidR="00574928">
            <w:rPr>
              <w:b/>
              <w:noProof/>
            </w:rPr>
            <w:t>Invalid source specified.</w:t>
          </w:r>
          <w:r w:rsidR="00B82E35">
            <w:rPr>
              <w:noProof/>
            </w:rPr>
            <w:fldChar w:fldCharType="end"/>
          </w:r>
        </w:sdtContent>
      </w:sdt>
      <w:r w:rsidRPr="0070405F">
        <w:t xml:space="preserve">, and </w:t>
      </w:r>
      <w:r w:rsidR="00C96870">
        <w:t xml:space="preserve">it </w:t>
      </w:r>
      <w:r w:rsidRPr="0070405F">
        <w:t xml:space="preserve">is accessible </w:t>
      </w:r>
      <w:r w:rsidR="008D2136" w:rsidRPr="0070405F">
        <w:t>by</w:t>
      </w:r>
      <w:r w:rsidRPr="0070405F">
        <w:t xml:space="preserve"> the GDS via </w:t>
      </w:r>
      <w:proofErr w:type="spellStart"/>
      <w:r w:rsidRPr="0070405F">
        <w:t>OSGi</w:t>
      </w:r>
      <w:proofErr w:type="spellEnd"/>
      <w:sdt>
        <w:sdtPr>
          <w:id w:val="328282189"/>
          <w:citation/>
        </w:sdtPr>
        <w:sdtContent>
          <w:r w:rsidR="00B82E35">
            <w:fldChar w:fldCharType="begin"/>
          </w:r>
          <w:r w:rsidR="00B82E35">
            <w:instrText xml:space="preserve"> CITATION OSG \l 1033 </w:instrText>
          </w:r>
          <w:r w:rsidR="00B82E35">
            <w:fldChar w:fldCharType="separate"/>
          </w:r>
          <w:r w:rsidR="00574928">
            <w:rPr>
              <w:b/>
              <w:noProof/>
            </w:rPr>
            <w:t>Invalid source specified.</w:t>
          </w:r>
          <w:r w:rsidR="00B82E35">
            <w:rPr>
              <w:noProof/>
            </w:rPr>
            <w:fldChar w:fldCharType="end"/>
          </w:r>
        </w:sdtContent>
      </w:sdt>
      <w:r w:rsidRPr="0070405F">
        <w:t>.</w:t>
      </w:r>
    </w:p>
    <w:p w14:paraId="5D0DB657" w14:textId="77777777" w:rsidR="00B01A50" w:rsidRPr="0070405F" w:rsidRDefault="00B01A50" w:rsidP="00B01A50">
      <w:pPr>
        <w:pStyle w:val="ListParagraph"/>
        <w:numPr>
          <w:ilvl w:val="0"/>
          <w:numId w:val="15"/>
        </w:numPr>
      </w:pPr>
      <w:proofErr w:type="spellStart"/>
      <w:r w:rsidRPr="0070405F">
        <w:t>Jini</w:t>
      </w:r>
      <w:proofErr w:type="spellEnd"/>
      <w:sdt>
        <w:sdtPr>
          <w:id w:val="328282192"/>
          <w:citation/>
        </w:sdtPr>
        <w:sdtContent>
          <w:r w:rsidR="00B82E35">
            <w:fldChar w:fldCharType="begin"/>
          </w:r>
          <w:r w:rsidR="00B82E35">
            <w:instrText xml:space="preserve"> CITATION Jin \l 1033 </w:instrText>
          </w:r>
          <w:r w:rsidR="00B82E35">
            <w:fldChar w:fldCharType="separate"/>
          </w:r>
          <w:r w:rsidR="00574928">
            <w:rPr>
              <w:b/>
              <w:noProof/>
            </w:rPr>
            <w:t>Invalid source specified.</w:t>
          </w:r>
          <w:r w:rsidR="00B82E35">
            <w:rPr>
              <w:noProof/>
            </w:rPr>
            <w:fldChar w:fldCharType="end"/>
          </w:r>
        </w:sdtContent>
      </w:sdt>
      <w:r w:rsidRPr="0070405F">
        <w:t>/RMI</w:t>
      </w:r>
      <w:r w:rsidR="008D2136" w:rsidRPr="0070405F">
        <w:t>: Used by GDS to query the ODB for static information of programs, such as principal investigator’s names.</w:t>
      </w:r>
    </w:p>
    <w:p w14:paraId="7218FD9F" w14:textId="77777777" w:rsidR="00B01A50" w:rsidRPr="0070405F" w:rsidRDefault="00B01A50" w:rsidP="00B01A50">
      <w:pPr>
        <w:pStyle w:val="ListParagraph"/>
        <w:numPr>
          <w:ilvl w:val="0"/>
          <w:numId w:val="15"/>
        </w:numPr>
      </w:pPr>
      <w:r w:rsidRPr="0070405F">
        <w:t>XMLRPC</w:t>
      </w:r>
      <w:sdt>
        <w:sdtPr>
          <w:id w:val="328282193"/>
          <w:citation/>
        </w:sdtPr>
        <w:sdtContent>
          <w:r w:rsidR="00B82E35">
            <w:fldChar w:fldCharType="begin"/>
          </w:r>
          <w:r w:rsidR="00B82E35">
            <w:instrText xml:space="preserve"> CITATION XML \l 1033 </w:instrText>
          </w:r>
          <w:r w:rsidR="00B82E35">
            <w:fldChar w:fldCharType="separate"/>
          </w:r>
          <w:r w:rsidR="00574928">
            <w:rPr>
              <w:b/>
              <w:noProof/>
            </w:rPr>
            <w:t>Invalid source specified.</w:t>
          </w:r>
          <w:r w:rsidR="00B82E35">
            <w:rPr>
              <w:noProof/>
            </w:rPr>
            <w:fldChar w:fldCharType="end"/>
          </w:r>
        </w:sdtContent>
      </w:sdt>
      <w:r w:rsidR="008D2136" w:rsidRPr="0070405F">
        <w:t xml:space="preserve">: Used by the </w:t>
      </w:r>
      <w:proofErr w:type="spellStart"/>
      <w:r w:rsidR="008D2136" w:rsidRPr="0070405F">
        <w:t>seqexec</w:t>
      </w:r>
      <w:proofErr w:type="spellEnd"/>
      <w:r w:rsidR="008D2136" w:rsidRPr="0070405F">
        <w:t xml:space="preserve"> to communicate keywords to the GDS.</w:t>
      </w:r>
    </w:p>
    <w:p w14:paraId="43C6AAAE" w14:textId="77777777" w:rsidR="00DD6855" w:rsidRPr="0070405F" w:rsidRDefault="00DD6855" w:rsidP="00B01A50">
      <w:pPr>
        <w:pStyle w:val="ListParagraph"/>
        <w:ind w:left="1296"/>
      </w:pPr>
    </w:p>
    <w:p w14:paraId="52851C80" w14:textId="77777777" w:rsidR="00C96870" w:rsidRDefault="00A701ED" w:rsidP="00C96870">
      <w:pPr>
        <w:pStyle w:val="NormalFirst"/>
        <w:keepNext/>
      </w:pPr>
      <w:r w:rsidRPr="0070405F">
        <w:rPr>
          <w:noProof/>
        </w:rPr>
        <w:drawing>
          <wp:inline distT="0" distB="0" distL="0" distR="0" wp14:anchorId="55042B17" wp14:editId="1BF5FA7B">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24"/>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14:paraId="378EC109" w14:textId="20DB8ACE" w:rsidR="00DD6855" w:rsidRPr="0070405F" w:rsidRDefault="00C96870" w:rsidP="00C96870">
      <w:pPr>
        <w:pStyle w:val="Caption"/>
      </w:pPr>
      <w:r>
        <w:t xml:space="preserve">Figure </w:t>
      </w:r>
      <w:fldSimple w:instr=" SEQ Figure \* ARABIC ">
        <w:r w:rsidR="00051D6F">
          <w:rPr>
            <w:noProof/>
          </w:rPr>
          <w:t>9</w:t>
        </w:r>
      </w:fldSimple>
      <w:r>
        <w:t>: Communication mechanisms in the GDS</w:t>
      </w:r>
    </w:p>
    <w:p w14:paraId="7A90385A" w14:textId="4831B55B" w:rsidR="00514B40" w:rsidRPr="0070405F" w:rsidRDefault="00C96870" w:rsidP="00DD6855">
      <w:pPr>
        <w:pStyle w:val="Heading2"/>
      </w:pPr>
      <w:bookmarkStart w:id="42" w:name="_Toc169848013"/>
      <w:r>
        <w:t>Programming Language</w:t>
      </w:r>
      <w:bookmarkEnd w:id="42"/>
    </w:p>
    <w:p w14:paraId="09CEDCD8" w14:textId="603BFD6C" w:rsidR="00514B40" w:rsidRPr="0070405F" w:rsidRDefault="00514B40" w:rsidP="00514B40">
      <w:pPr>
        <w:pStyle w:val="NormalFirst"/>
      </w:pPr>
      <w:r w:rsidRPr="0070405F">
        <w:t xml:space="preserve">The GDS is mostly written in </w:t>
      </w:r>
      <w:proofErr w:type="spellStart"/>
      <w:r w:rsidRPr="0070405F">
        <w:t>Scala</w:t>
      </w:r>
      <w:proofErr w:type="spellEnd"/>
      <w:r w:rsidR="00356020" w:rsidRPr="0070405F">
        <w:t xml:space="preserve"> </w:t>
      </w:r>
      <w:sdt>
        <w:sdtPr>
          <w:id w:val="11286169"/>
          <w:citation/>
        </w:sdtPr>
        <w:sdtContent>
          <w:r w:rsidR="00B82E35">
            <w:fldChar w:fldCharType="begin"/>
          </w:r>
          <w:r w:rsidR="00B82E35">
            <w:instrText xml:space="preserve"> CITATION The \l 1033 </w:instrText>
          </w:r>
          <w:r w:rsidR="00B82E35">
            <w:fldChar w:fldCharType="separate"/>
          </w:r>
          <w:r w:rsidR="00574928">
            <w:rPr>
              <w:b/>
              <w:noProof/>
            </w:rPr>
            <w:t>Invalid source specified.</w:t>
          </w:r>
          <w:r w:rsidR="00B82E35">
            <w:rPr>
              <w:noProof/>
            </w:rPr>
            <w:fldChar w:fldCharType="end"/>
          </w:r>
        </w:sdtContent>
      </w:sdt>
      <w:r w:rsidRPr="0070405F">
        <w:t xml:space="preserve">. </w:t>
      </w:r>
      <w:proofErr w:type="spellStart"/>
      <w:r w:rsidRPr="0070405F">
        <w:t>Scala</w:t>
      </w:r>
      <w:proofErr w:type="spellEnd"/>
      <w:r w:rsidRPr="0070405F">
        <w:t xml:space="preserve"> was chosen </w:t>
      </w:r>
      <w:r w:rsidR="00C96870">
        <w:t>due to the following reasons</w:t>
      </w:r>
      <w:r w:rsidRPr="0070405F">
        <w:t>:</w:t>
      </w:r>
    </w:p>
    <w:p w14:paraId="5FFAFF97" w14:textId="77777777" w:rsidR="00514B40" w:rsidRPr="0070405F" w:rsidRDefault="00514B40" w:rsidP="00514B40">
      <w:pPr>
        <w:pStyle w:val="ListParagraph"/>
        <w:numPr>
          <w:ilvl w:val="0"/>
          <w:numId w:val="16"/>
        </w:numPr>
      </w:pPr>
      <w:r w:rsidRPr="0070405F">
        <w:t xml:space="preserve">Compiles to </w:t>
      </w:r>
      <w:proofErr w:type="spellStart"/>
      <w:r w:rsidRPr="0070405F">
        <w:t>bytecode</w:t>
      </w:r>
      <w:proofErr w:type="spellEnd"/>
      <w:r w:rsidRPr="0070405F">
        <w:t>, runs on a standard JVM and transparently interoperates with Java.</w:t>
      </w:r>
    </w:p>
    <w:p w14:paraId="3B2C3BBE" w14:textId="77777777"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14:paraId="2AFCB37A" w14:textId="77777777" w:rsidR="004E49D6" w:rsidRPr="0070405F" w:rsidRDefault="004E49D6" w:rsidP="00514B40">
      <w:pPr>
        <w:pStyle w:val="ListParagraph"/>
        <w:numPr>
          <w:ilvl w:val="0"/>
          <w:numId w:val="16"/>
        </w:numPr>
      </w:pPr>
      <w:r w:rsidRPr="0070405F">
        <w:t>Combination of functional and object-oriented paradigms.</w:t>
      </w:r>
    </w:p>
    <w:p w14:paraId="3B7E25CA" w14:textId="77777777" w:rsidR="00794B59" w:rsidRPr="0070405F" w:rsidRDefault="004E49D6" w:rsidP="00514B40">
      <w:pPr>
        <w:pStyle w:val="ListParagraph"/>
        <w:numPr>
          <w:ilvl w:val="0"/>
          <w:numId w:val="16"/>
        </w:numPr>
      </w:pPr>
      <w:r w:rsidRPr="0070405F">
        <w:t>The actor concurrency model provides a safe way to build concurrent applications that scale easily.</w:t>
      </w:r>
    </w:p>
    <w:p w14:paraId="717C8162" w14:textId="77777777" w:rsidR="00794B59" w:rsidRPr="0070405F" w:rsidRDefault="00794B59" w:rsidP="00356020">
      <w:pPr>
        <w:pStyle w:val="Heading1"/>
      </w:pPr>
      <w:bookmarkStart w:id="43" w:name="_Toc169848014"/>
      <w:r w:rsidRPr="0070405F">
        <w:t>Operational aspects</w:t>
      </w:r>
      <w:bookmarkEnd w:id="43"/>
    </w:p>
    <w:p w14:paraId="507C85FC" w14:textId="77777777" w:rsidR="00DD6855" w:rsidRPr="0070405F" w:rsidRDefault="00794B59" w:rsidP="00794B59">
      <w:pPr>
        <w:pStyle w:val="Heading2"/>
      </w:pPr>
      <w:bookmarkStart w:id="44" w:name="_Toc169848015"/>
      <w:r w:rsidRPr="0070405F">
        <w:t>Startup/Shutdown procedure</w:t>
      </w:r>
      <w:bookmarkEnd w:id="44"/>
    </w:p>
    <w:p w14:paraId="542CF847" w14:textId="77777777" w:rsidR="00382D58" w:rsidRPr="0070405F" w:rsidRDefault="006E5E45" w:rsidP="00DD6855">
      <w:pPr>
        <w:pStyle w:val="NormalFirst"/>
      </w:pPr>
      <w:r w:rsidRPr="0070405F">
        <w:t xml:space="preserve">The GDS runs inside the Felix </w:t>
      </w:r>
      <w:sdt>
        <w:sdtPr>
          <w:id w:val="11286170"/>
          <w:citation/>
        </w:sdtPr>
        <w:sdtContent>
          <w:r w:rsidR="00B82E35">
            <w:fldChar w:fldCharType="begin"/>
          </w:r>
          <w:r w:rsidR="00B82E35">
            <w:instrText xml:space="preserve"> CITATION Apa11 \l 1033 </w:instrText>
          </w:r>
          <w:r w:rsidR="00B82E35">
            <w:fldChar w:fldCharType="separate"/>
          </w:r>
          <w:r w:rsidR="00574928">
            <w:rPr>
              <w:b/>
              <w:noProof/>
            </w:rPr>
            <w:t>Invalid source specified.</w:t>
          </w:r>
          <w:r w:rsidR="00B82E35">
            <w:rPr>
              <w:noProof/>
            </w:rPr>
            <w:fldChar w:fldCharType="end"/>
          </w:r>
        </w:sdtContent>
      </w:sdt>
      <w:r w:rsidRPr="0070405F">
        <w:t xml:space="preserve"> </w:t>
      </w:r>
      <w:proofErr w:type="spellStart"/>
      <w:r w:rsidRPr="0070405F">
        <w:t>OSGi</w:t>
      </w:r>
      <w:proofErr w:type="spellEnd"/>
      <w:r w:rsidRPr="0070405F">
        <w:t xml:space="preserve"> container, in the </w:t>
      </w:r>
      <w:r w:rsidR="00FB0B15" w:rsidRPr="0070405F">
        <w:t>s</w:t>
      </w:r>
      <w:r w:rsidRPr="0070405F">
        <w:t xml:space="preserve">ame container that the GMP </w:t>
      </w:r>
      <w:sdt>
        <w:sdtPr>
          <w:id w:val="11286175"/>
          <w:citation/>
        </w:sdtPr>
        <w:sdtContent>
          <w:r w:rsidR="00B82E35">
            <w:fldChar w:fldCharType="begin"/>
          </w:r>
          <w:r w:rsidR="00B82E35">
            <w:instrText xml:space="preserve"> CITATION Kim \l 1033 </w:instrText>
          </w:r>
          <w:r w:rsidR="00B82E35">
            <w:fldChar w:fldCharType="separate"/>
          </w:r>
          <w:r w:rsidR="00574928">
            <w:rPr>
              <w:b/>
              <w:noProof/>
            </w:rPr>
            <w:t>Invalid source specified.</w:t>
          </w:r>
          <w:r w:rsidR="00B82E35">
            <w:rPr>
              <w:noProof/>
            </w:rPr>
            <w:fldChar w:fldCharType="end"/>
          </w:r>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14:paraId="5C3D8C90" w14:textId="77777777" w:rsidR="00382D58" w:rsidRPr="0070405F" w:rsidRDefault="00382D58" w:rsidP="00382D58">
      <w:bookmarkStart w:id="45" w:name="OLE_LINK5"/>
      <w:r w:rsidRPr="0070405F">
        <w:t xml:space="preserve">The start.sh script will start Felix with the set of </w:t>
      </w:r>
      <w:proofErr w:type="spellStart"/>
      <w:r w:rsidRPr="0070405F">
        <w:t>OSGi</w:t>
      </w:r>
      <w:proofErr w:type="spellEnd"/>
      <w:r w:rsidRPr="0070405F">
        <w:t xml:space="preserve"> bundles required for the GDS operation. No other </w:t>
      </w:r>
      <w:r w:rsidR="002476EE" w:rsidRPr="0070405F">
        <w:t>parameters</w:t>
      </w:r>
      <w:r w:rsidRPr="0070405F">
        <w:t xml:space="preserve"> are required at startup</w:t>
      </w:r>
      <w:bookmarkEnd w:id="45"/>
      <w:r w:rsidR="00DA55DA" w:rsidRPr="0070405F">
        <w:t>. The startup procedure takes a few seconds to assemble all the components and then it becomes ready to accept observation events.</w:t>
      </w:r>
    </w:p>
    <w:p w14:paraId="4046692C" w14:textId="58A5BC9B" w:rsidR="00574B24" w:rsidRPr="0070405F" w:rsidRDefault="00382D58" w:rsidP="00382D58">
      <w:r w:rsidRPr="0070405F">
        <w:t xml:space="preserve">The stop.sh script will request a graceful shutdown of </w:t>
      </w:r>
      <w:r w:rsidR="00C96870">
        <w:t>the application</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14:paraId="683D964C" w14:textId="77777777" w:rsidR="00DB6420" w:rsidRPr="0070405F" w:rsidRDefault="00DB6420" w:rsidP="00DB6420">
      <w:pPr>
        <w:pStyle w:val="Heading2"/>
      </w:pPr>
      <w:bookmarkStart w:id="46" w:name="_Ref168387716"/>
      <w:bookmarkStart w:id="47" w:name="_Toc169848016"/>
      <w:r w:rsidRPr="0070405F">
        <w:t>Logging</w:t>
      </w:r>
      <w:bookmarkEnd w:id="46"/>
      <w:bookmarkEnd w:id="47"/>
    </w:p>
    <w:p w14:paraId="1DBBCF3B" w14:textId="77777777" w:rsidR="00FB0B15" w:rsidRPr="0070405F" w:rsidRDefault="00DB6420" w:rsidP="00DB6420">
      <w:pPr>
        <w:pStyle w:val="NormalFirst"/>
      </w:pPr>
      <w:r w:rsidRPr="0070405F">
        <w:t xml:space="preserve">GDS uses the standard Java </w:t>
      </w:r>
      <w:proofErr w:type="spellStart"/>
      <w:r w:rsidRPr="0070405F">
        <w:t>Util</w:t>
      </w:r>
      <w:proofErr w:type="spellEnd"/>
      <w:r w:rsidRPr="0070405F">
        <w:t xml:space="preserve"> Logging API </w:t>
      </w:r>
      <w:sdt>
        <w:sdtPr>
          <w:id w:val="11286171"/>
          <w:citation/>
        </w:sdtPr>
        <w:sdtContent>
          <w:r w:rsidR="00B82E35">
            <w:fldChar w:fldCharType="begin"/>
          </w:r>
          <w:r w:rsidR="00B82E35">
            <w:instrText xml:space="preserve"> CITATION Jav1 \l 1033 </w:instrText>
          </w:r>
          <w:r w:rsidR="00B82E35">
            <w:fldChar w:fldCharType="separate"/>
          </w:r>
          <w:r w:rsidR="00574928">
            <w:rPr>
              <w:b/>
              <w:noProof/>
            </w:rPr>
            <w:t>Invalid source specified.</w:t>
          </w:r>
          <w:r w:rsidR="00B82E35">
            <w:rPr>
              <w:noProof/>
            </w:rPr>
            <w:fldChar w:fldCharType="end"/>
          </w:r>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w:t>
      </w:r>
      <w:proofErr w:type="spellStart"/>
      <w:r w:rsidR="00A61287" w:rsidRPr="0070405F">
        <w:t>Pax</w:t>
      </w:r>
      <w:proofErr w:type="spellEnd"/>
      <w:r w:rsidR="00A61287" w:rsidRPr="0070405F">
        <w:t xml:space="preserve">-Logging </w:t>
      </w:r>
      <w:sdt>
        <w:sdtPr>
          <w:id w:val="11286172"/>
          <w:citation/>
        </w:sdtPr>
        <w:sdtContent>
          <w:r w:rsidR="00B82E35">
            <w:fldChar w:fldCharType="begin"/>
          </w:r>
          <w:r w:rsidR="00B82E35">
            <w:instrText xml:space="preserve"> CITATION Pax11 \l 1033  </w:instrText>
          </w:r>
          <w:r w:rsidR="00B82E35">
            <w:fldChar w:fldCharType="separate"/>
          </w:r>
          <w:r w:rsidR="00574928">
            <w:rPr>
              <w:b/>
              <w:noProof/>
            </w:rPr>
            <w:t>Invalid source specified.</w:t>
          </w:r>
          <w:r w:rsidR="00B82E35">
            <w:rPr>
              <w:noProof/>
            </w:rPr>
            <w:fldChar w:fldCharType="end"/>
          </w:r>
        </w:sdtContent>
      </w:sdt>
      <w:r w:rsidR="00A61287" w:rsidRPr="0070405F">
        <w:t xml:space="preserve"> </w:t>
      </w:r>
      <w:proofErr w:type="spellStart"/>
      <w:r w:rsidR="00A61287" w:rsidRPr="0070405F">
        <w:t>OSGi</w:t>
      </w:r>
      <w:proofErr w:type="spellEnd"/>
      <w:r w:rsidR="00A61287" w:rsidRPr="0070405F">
        <w:t xml:space="preserve"> service is used. This service converts all the </w:t>
      </w:r>
      <w:r w:rsidR="00050E66" w:rsidRPr="0070405F">
        <w:t xml:space="preserve">log entries from any of the supported libraries and puts them in a single log. That log follows the Log4J </w:t>
      </w:r>
      <w:bookmarkStart w:id="48" w:name="OLE_LINK6"/>
      <w:sdt>
        <w:sdtPr>
          <w:id w:val="11286173"/>
          <w:citation/>
        </w:sdtPr>
        <w:sdtContent>
          <w:r w:rsidR="00B82E35">
            <w:fldChar w:fldCharType="begin"/>
          </w:r>
          <w:r w:rsidR="00B82E35">
            <w:instrText xml:space="preserve"> CITATION Apa \l 1033 </w:instrText>
          </w:r>
          <w:r w:rsidR="00B82E35">
            <w:fldChar w:fldCharType="separate"/>
          </w:r>
          <w:r w:rsidR="00574928">
            <w:rPr>
              <w:b/>
              <w:noProof/>
            </w:rPr>
            <w:t>Invalid source specified.</w:t>
          </w:r>
          <w:r w:rsidR="00B82E35">
            <w:rPr>
              <w:noProof/>
            </w:rPr>
            <w:fldChar w:fldCharType="end"/>
          </w:r>
        </w:sdtContent>
      </w:sdt>
      <w:r w:rsidR="00FB0B15" w:rsidRPr="0070405F">
        <w:t xml:space="preserve"> </w:t>
      </w:r>
      <w:bookmarkEnd w:id="48"/>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14:paraId="4909DA4F" w14:textId="77777777"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r w:rsidR="00B82E35">
            <w:fldChar w:fldCharType="begin"/>
          </w:r>
          <w:r w:rsidR="00B82E35">
            <w:instrText xml:space="preserve"> CITATION Apa \l 1033 </w:instrText>
          </w:r>
          <w:r w:rsidR="00B82E35">
            <w:fldChar w:fldCharType="separate"/>
          </w:r>
          <w:r w:rsidR="00574928">
            <w:rPr>
              <w:b/>
              <w:noProof/>
            </w:rPr>
            <w:t>Invalid source specified.</w:t>
          </w:r>
          <w:r w:rsidR="00B82E35">
            <w:rPr>
              <w:noProof/>
            </w:rPr>
            <w:fldChar w:fldCharType="end"/>
          </w:r>
        </w:sdtContent>
      </w:sdt>
      <w:r w:rsidRPr="0070405F">
        <w:t>.</w:t>
      </w:r>
    </w:p>
    <w:p w14:paraId="1A08D44E" w14:textId="77777777" w:rsidR="009E7E69" w:rsidRPr="0070405F" w:rsidRDefault="00FB0B15" w:rsidP="00FB0B15">
      <w:r w:rsidRPr="0070405F">
        <w:t>A user interface to the Log is being planned that will allow to look at the contents of the most recent log</w:t>
      </w:r>
      <w:r w:rsidR="00753ECD">
        <w:t xml:space="preserve"> content</w:t>
      </w:r>
      <w:r w:rsidRPr="0070405F">
        <w:t xml:space="preserve"> in the GDS console.</w:t>
      </w:r>
    </w:p>
    <w:p w14:paraId="5FC57260" w14:textId="77777777" w:rsidR="009E7E69" w:rsidRPr="0070405F" w:rsidRDefault="009E7E69" w:rsidP="00FB0B15"/>
    <w:p w14:paraId="34C1B600" w14:textId="77777777" w:rsidR="009E7E69" w:rsidRPr="0070405F" w:rsidRDefault="009E7E69" w:rsidP="009E7E69">
      <w:pPr>
        <w:pStyle w:val="Heading2"/>
      </w:pPr>
      <w:bookmarkStart w:id="49" w:name="_Toc169848017"/>
      <w:r w:rsidRPr="0070405F">
        <w:t>Troubleshooting</w:t>
      </w:r>
      <w:bookmarkEnd w:id="49"/>
    </w:p>
    <w:p w14:paraId="066FF1C6" w14:textId="778760CE" w:rsidR="006B43DF" w:rsidRPr="0070405F" w:rsidRDefault="009E7E69" w:rsidP="009E7E69">
      <w:pPr>
        <w:pStyle w:val="NormalFirst"/>
      </w:pPr>
      <w:r w:rsidRPr="0070405F">
        <w:t xml:space="preserve">Currently, the main troubleshooting tool is </w:t>
      </w:r>
      <w:proofErr w:type="gramStart"/>
      <w:r w:rsidRPr="0070405F">
        <w:t>Logging</w:t>
      </w:r>
      <w:proofErr w:type="gramEnd"/>
      <w:r w:rsidRPr="0070405F">
        <w:t xml:space="preserve"> (</w:t>
      </w:r>
      <w:r w:rsidR="003F0BA1" w:rsidRPr="0070405F">
        <w:fldChar w:fldCharType="begin"/>
      </w:r>
      <w:r w:rsidR="005132DE" w:rsidRPr="0070405F">
        <w:instrText xml:space="preserve"> REF _Ref168387716 \r \h </w:instrText>
      </w:r>
      <w:r w:rsidR="003F0BA1" w:rsidRPr="0070405F">
        <w:fldChar w:fldCharType="separate"/>
      </w:r>
      <w:r w:rsidR="00051D6F">
        <w:t>7.2</w:t>
      </w:r>
      <w:r w:rsidR="003F0BA1" w:rsidRPr="0070405F">
        <w:fldChar w:fldCharType="end"/>
      </w:r>
      <w:r w:rsidRPr="0070405F">
        <w:t>).</w:t>
      </w:r>
      <w:r w:rsidR="006B43DF" w:rsidRPr="0070405F">
        <w:t xml:space="preserve"> There is also</w:t>
      </w:r>
      <w:r w:rsidR="00C96870">
        <w:t xml:space="preserve"> a heartbeat published via JMS </w:t>
      </w:r>
      <w:r w:rsidR="006B43DF" w:rsidRPr="0070405F">
        <w:t xml:space="preserve">that </w:t>
      </w:r>
      <w:r w:rsidR="00C96870">
        <w:t>clients can subscribe to. T</w:t>
      </w:r>
      <w:r w:rsidR="006B43DF" w:rsidRPr="0070405F">
        <w:t>his heartbeat can also be published via EPICS</w:t>
      </w:r>
      <w:r w:rsidR="00C96870">
        <w:t xml:space="preserve"> so applications like the </w:t>
      </w:r>
      <w:proofErr w:type="spellStart"/>
      <w:r w:rsidR="00C96870">
        <w:t>seqexec</w:t>
      </w:r>
      <w:proofErr w:type="spellEnd"/>
      <w:r w:rsidR="00C96870">
        <w:t xml:space="preserve"> can monitor</w:t>
      </w:r>
      <w:r w:rsidR="006B43DF" w:rsidRPr="0070405F">
        <w:t>.</w:t>
      </w:r>
    </w:p>
    <w:p w14:paraId="0F9AEF42" w14:textId="77777777" w:rsidR="00994F87" w:rsidRPr="0070405F" w:rsidRDefault="006B43DF" w:rsidP="007339CF">
      <w:r w:rsidRPr="0070405F">
        <w:t>Planned features</w:t>
      </w:r>
      <w:sdt>
        <w:sdtPr>
          <w:id w:val="328282593"/>
          <w:citation/>
        </w:sdtPr>
        <w:sdtContent>
          <w:r w:rsidR="00B82E35">
            <w:fldChar w:fldCharType="begin"/>
          </w:r>
          <w:r w:rsidR="00B82E35">
            <w:instrText xml:space="preserve"> CITATION Núñ051 \l 1033 </w:instrText>
          </w:r>
          <w:r w:rsidR="00B82E35">
            <w:fldChar w:fldCharType="separate"/>
          </w:r>
          <w:r w:rsidR="00574928">
            <w:rPr>
              <w:b/>
              <w:noProof/>
            </w:rPr>
            <w:t>Invalid source specified.</w:t>
          </w:r>
          <w:r w:rsidR="00B82E35">
            <w:rPr>
              <w:noProof/>
            </w:rPr>
            <w:fldChar w:fldCharType="end"/>
          </w:r>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14:paraId="45D95E8A" w14:textId="77777777" w:rsidR="00994F87" w:rsidRPr="0070405F" w:rsidRDefault="00994F87" w:rsidP="00994F87">
      <w:r w:rsidRPr="0070405F">
        <w:t>The Health Publisher module will reflect general system wide issues, such as low memory, low dis</w:t>
      </w:r>
      <w:r w:rsidR="00BB5B40" w:rsidRPr="0070405F">
        <w:t>k space, network outage, etc.</w:t>
      </w:r>
    </w:p>
    <w:p w14:paraId="3F0CAA60" w14:textId="77777777"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25"/>
      <w:footerReference w:type="default" r:id="rId26"/>
      <w:footerReference w:type="first" r:id="rId27"/>
      <w:type w:val="continuous"/>
      <w:pgSz w:w="12240" w:h="15840" w:code="9"/>
      <w:pgMar w:top="720" w:right="1440" w:bottom="1584" w:left="1152" w:header="720" w:footer="720" w:gutter="0"/>
      <w:pgBorders>
        <w:top w:val="single" w:sz="4" w:space="1" w:color="auto"/>
      </w:pgBorders>
      <w:lnNumType w:countBy="1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38BB36" w14:textId="77777777" w:rsidR="00FE61B6" w:rsidRDefault="00FE61B6">
      <w:pPr>
        <w:spacing w:before="0"/>
      </w:pPr>
      <w:r>
        <w:separator/>
      </w:r>
    </w:p>
  </w:endnote>
  <w:endnote w:type="continuationSeparator" w:id="0">
    <w:p w14:paraId="742EB2D1" w14:textId="77777777" w:rsidR="00FE61B6" w:rsidRDefault="00FE61B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A4CD27" w14:textId="77777777" w:rsidR="00FE61B6" w:rsidRDefault="00FE61B6"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end"/>
    </w:r>
  </w:p>
  <w:p w14:paraId="635F0577" w14:textId="77777777" w:rsidR="00FE61B6" w:rsidRDefault="00FE61B6" w:rsidP="000E34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FE9038" w14:textId="77777777" w:rsidR="00FE61B6" w:rsidRDefault="00FE61B6"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separate"/>
    </w:r>
    <w:r w:rsidR="00051D6F">
      <w:rPr>
        <w:rStyle w:val="PageNumber"/>
        <w:noProof/>
      </w:rPr>
      <w:t>iii</w:t>
    </w:r>
    <w:r>
      <w:rPr>
        <w:rStyle w:val="PageNumber"/>
      </w:rPr>
      <w:fldChar w:fldCharType="end"/>
    </w:r>
  </w:p>
  <w:p w14:paraId="36EFAD0E" w14:textId="77777777" w:rsidR="00FE61B6" w:rsidRPr="00A335CA" w:rsidRDefault="00FE61B6"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00051D6F" w:rsidRPr="00051D6F">
        <w:rPr>
          <w:b w:val="0"/>
        </w:rPr>
        <w:t>ICDXX</w:t>
      </w:r>
    </w:fldSimple>
    <w:r w:rsidRPr="008726D3">
      <w:rPr>
        <w:b w:val="0"/>
      </w:rPr>
      <w:t>:</w:t>
    </w:r>
    <w:fldSimple w:instr=" TITLE  \* MERGEFORMAT ">
      <w:r w:rsidR="00051D6F" w:rsidRPr="00051D6F">
        <w:rPr>
          <w:b w:val="0"/>
          <w:color w:val="000000"/>
        </w:rPr>
        <w:t>GDS Design</w:t>
      </w:r>
    </w:fldSimple>
    <w:r w:rsidRPr="008608BB">
      <w:rPr>
        <w:color w:val="000000"/>
      </w:rPr>
      <w:tab/>
    </w:r>
    <w:fldSimple w:instr=" DOCPROPERTY &quot;Document Number&quot; \* MERGEFORMAT ">
      <w:r w:rsidR="00051D6F" w:rsidRPr="00051D6F">
        <w:rPr>
          <w:b w:val="0"/>
          <w:color w:val="000000"/>
        </w:rPr>
        <w:t>GDSDesign-05272011</w:t>
      </w:r>
    </w:fldSimple>
    <w:r>
      <w:t>27052011</w:t>
    </w:r>
    <w:r w:rsidRPr="008608BB">
      <w:rPr>
        <w:b w:val="0"/>
        <w:color w:val="000000"/>
      </w:rPr>
      <w:t>/</w:t>
    </w:r>
    <w:fldSimple w:instr=" DOCPROPERTY &quot;Version&quot;  \* MERGEFORMAT ">
      <w:r w:rsidR="00051D6F" w:rsidRPr="00051D6F">
        <w:rPr>
          <w:b w:val="0"/>
          <w:color w:val="000000"/>
        </w:rPr>
        <w:t>02</w:t>
      </w:r>
    </w:fldSimple>
    <w:r>
      <w:t>1</w:t>
    </w:r>
    <w:r w:rsidRPr="008608BB">
      <w:rPr>
        <w:b w:val="0"/>
        <w:color w:val="000000"/>
      </w:rPr>
      <w:tab/>
    </w:r>
  </w:p>
  <w:p w14:paraId="23CEBD8A" w14:textId="77777777" w:rsidR="00FE61B6" w:rsidRDefault="00FE61B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F49D60" w14:textId="77777777" w:rsidR="00FE61B6" w:rsidRDefault="00FE61B6" w:rsidP="000E3490">
    <w:pPr>
      <w:pStyle w:val="Footer"/>
      <w:pBdr>
        <w:top w:val="single" w:sz="4" w:space="1" w:color="auto"/>
      </w:pBdr>
      <w:tabs>
        <w:tab w:val="clear" w:pos="5840"/>
        <w:tab w:val="clear" w:pos="9639"/>
        <w:tab w:val="left" w:pos="4140"/>
        <w:tab w:val="right" w:pos="9720"/>
      </w:tabs>
    </w:pPr>
    <w:fldSimple w:instr=" DOCPROPERTY &quot;ICD Number&quot; \* MERGEFORMAT ">
      <w:r w:rsidR="00051D6F" w:rsidRPr="00051D6F">
        <w:rPr>
          <w:b w:val="0"/>
        </w:rPr>
        <w:t>ICDXX</w:t>
      </w:r>
    </w:fldSimple>
    <w:r w:rsidRPr="008726D3">
      <w:rPr>
        <w:b w:val="0"/>
      </w:rPr>
      <w:t>:</w:t>
    </w:r>
    <w:fldSimple w:instr=" TITLE  \* MERGEFORMAT ">
      <w:r w:rsidR="00051D6F" w:rsidRPr="00051D6F">
        <w:rPr>
          <w:b w:val="0"/>
          <w:color w:val="000000"/>
        </w:rPr>
        <w:t>GDS Design</w:t>
      </w:r>
    </w:fldSimple>
    <w:r w:rsidRPr="008608BB">
      <w:rPr>
        <w:color w:val="000000"/>
      </w:rPr>
      <w:tab/>
    </w:r>
    <w:fldSimple w:instr=" DOCPROPERTY &quot;Document Number&quot; \* MERGEFORMAT ">
      <w:r w:rsidR="00051D6F" w:rsidRPr="00051D6F">
        <w:rPr>
          <w:b w:val="0"/>
          <w:color w:val="000000"/>
        </w:rPr>
        <w:t>GDSDesign-05272011</w:t>
      </w:r>
    </w:fldSimple>
    <w:r>
      <w:t>27052011</w:t>
    </w:r>
    <w:r w:rsidRPr="008608BB">
      <w:rPr>
        <w:b w:val="0"/>
        <w:color w:val="000000"/>
      </w:rPr>
      <w:t>/</w:t>
    </w:r>
    <w:fldSimple w:instr=" DOCPROPERTY &quot;Version&quot;  \* MERGEFORMAT ">
      <w:r w:rsidR="00051D6F" w:rsidRPr="00051D6F">
        <w:rPr>
          <w:b w:val="0"/>
          <w:color w:val="000000"/>
        </w:rPr>
        <w:t>02</w:t>
      </w:r>
    </w:fldSimple>
    <w:r>
      <w:tab/>
    </w:r>
    <w:r>
      <w:fldChar w:fldCharType="begin"/>
    </w:r>
    <w:r>
      <w:instrText xml:space="preserve"> PAGE  \* MERGEFORMAT </w:instrText>
    </w:r>
    <w:r>
      <w:fldChar w:fldCharType="separate"/>
    </w:r>
    <w:r w:rsidR="00051D6F" w:rsidRPr="00051D6F">
      <w:rPr>
        <w:b w:val="0"/>
        <w:noProof/>
      </w:rPr>
      <w:t>15</w:t>
    </w:r>
    <w:r>
      <w:rPr>
        <w:b w:val="0"/>
        <w:noProof/>
      </w:rPr>
      <w:fldChar w:fldCharType="end"/>
    </w:r>
    <w:r w:rsidRPr="008726D3">
      <w:rPr>
        <w:b w:val="0"/>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93599D" w14:textId="77777777" w:rsidR="00FE61B6" w:rsidRDefault="00FE61B6">
    <w:pPr>
      <w:pStyle w:val="Footer"/>
    </w:pPr>
  </w:p>
  <w:p w14:paraId="41E1A34B" w14:textId="77777777" w:rsidR="00FE61B6" w:rsidRDefault="00FE61B6" w:rsidP="000E3490">
    <w:pPr>
      <w:pStyle w:val="Footer"/>
      <w:tabs>
        <w:tab w:val="clear" w:pos="9639"/>
        <w:tab w:val="left" w:pos="4140"/>
        <w:tab w:val="right" w:pos="9360"/>
      </w:tabs>
    </w:pPr>
    <w:fldSimple w:instr=" DOCPROPERTY &quot;ICD Number&quot; \* MERGEFORMAT ">
      <w:r w:rsidR="00051D6F" w:rsidRPr="00051D6F">
        <w:rPr>
          <w:b w:val="0"/>
        </w:rPr>
        <w:t>ICDXX</w:t>
      </w:r>
    </w:fldSimple>
    <w:r w:rsidRPr="008726D3">
      <w:rPr>
        <w:b w:val="0"/>
      </w:rPr>
      <w:t>:</w:t>
    </w:r>
    <w:fldSimple w:instr=" TITLE  \* MERGEFORMAT ">
      <w:r w:rsidR="00051D6F" w:rsidRPr="00051D6F">
        <w:rPr>
          <w:b w:val="0"/>
        </w:rPr>
        <w:t>GDS Design</w:t>
      </w:r>
    </w:fldSimple>
    <w:r>
      <w:rPr>
        <w:sz w:val="20"/>
      </w:rPr>
      <w:pict w14:anchorId="2B5F16B1">
        <v:line id="_x0000_s2052" style="position:absolute;left:0;text-align:left;z-index:251657728;mso-position-horizontal-relative:text;mso-position-vertical-relative:text" from="0,-1.7pt" to="486pt,-1.7pt" strokeweight=".5pt"/>
      </w:pict>
    </w:r>
    <w:r>
      <w:tab/>
    </w:r>
    <w:fldSimple w:instr=" DOCPROPERTY &quot;Document Number&quot; \* MERGEFORMAT ">
      <w:r w:rsidR="00051D6F" w:rsidRPr="00051D6F">
        <w:rPr>
          <w:b w:val="0"/>
        </w:rPr>
        <w:t>GDSDesign-05272011</w:t>
      </w:r>
    </w:fldSimple>
    <w:r>
      <w:rPr>
        <w:b w:val="0"/>
      </w:rPr>
      <w:t>/</w:t>
    </w:r>
    <w:fldSimple w:instr=" DOCPROPERTY &quot;Version&quot;  \* MERGEFORMAT ">
      <w:r w:rsidR="00051D6F" w:rsidRPr="00051D6F">
        <w:rPr>
          <w:b w:val="0"/>
        </w:rPr>
        <w:t>02</w:t>
      </w:r>
    </w:fldSimple>
    <w:r>
      <w:tab/>
    </w:r>
    <w:r>
      <w:fldChar w:fldCharType="begin"/>
    </w:r>
    <w:r>
      <w:instrText xml:space="preserve"> PAGE  \* MERGEFORMAT </w:instrText>
    </w:r>
    <w:r>
      <w:fldChar w:fldCharType="separate"/>
    </w:r>
    <w:r w:rsidRPr="006A473F">
      <w:rPr>
        <w:b w:val="0"/>
        <w:noProof/>
      </w:rPr>
      <w:t>0</w:t>
    </w:r>
    <w:r>
      <w:rPr>
        <w:b w:val="0"/>
        <w:noProof/>
      </w:rPr>
      <w:fldChar w:fldCharType="end"/>
    </w:r>
    <w:bookmarkStart w:id="50" w:name="_Ref7425757"/>
    <w:bookmarkStart w:id="51" w:name="_Toc478453722"/>
    <w:bookmarkStart w:id="52" w:name="_Toc482440233"/>
    <w:bookmarkStart w:id="53" w:name="_Ref522027700"/>
  </w:p>
  <w:bookmarkEnd w:id="50"/>
  <w:bookmarkEnd w:id="51"/>
  <w:bookmarkEnd w:id="52"/>
  <w:bookmarkEnd w:id="5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71474" w14:textId="77777777" w:rsidR="00FE61B6" w:rsidRDefault="00FE61B6">
      <w:pPr>
        <w:spacing w:before="0"/>
      </w:pPr>
      <w:r>
        <w:separator/>
      </w:r>
    </w:p>
  </w:footnote>
  <w:footnote w:type="continuationSeparator" w:id="0">
    <w:p w14:paraId="54BFCCF1" w14:textId="77777777" w:rsidR="00FE61B6" w:rsidRDefault="00FE61B6">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6A7B9F" w14:textId="77777777" w:rsidR="00051D6F" w:rsidRDefault="00FE61B6" w:rsidP="000E3490">
    <w:pPr>
      <w:pStyle w:val="Footer"/>
      <w:tabs>
        <w:tab w:val="clear" w:pos="9639"/>
        <w:tab w:val="left" w:pos="4140"/>
        <w:tab w:val="right" w:pos="9360"/>
      </w:tabs>
    </w:pPr>
    <w:r>
      <w:fldChar w:fldCharType="begin"/>
    </w:r>
    <w:r>
      <w:instrText xml:space="preserve"> REF _Ref7425757 \h </w:instrText>
    </w:r>
    <w:r>
      <w:fldChar w:fldCharType="separate"/>
    </w:r>
  </w:p>
  <w:p w14:paraId="4FA3384C" w14:textId="77777777" w:rsidR="00FE61B6" w:rsidRDefault="00FE61B6">
    <w:pPr>
      <w:pStyle w:val="Header"/>
    </w:pP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96F6E3E4"/>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69C91C57"/>
    <w:multiLevelType w:val="hybridMultilevel"/>
    <w:tmpl w:val="ED1A84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4B647CE"/>
    <w:multiLevelType w:val="hybridMultilevel"/>
    <w:tmpl w:val="A978D1F4"/>
    <w:lvl w:ilvl="0" w:tplc="D8221CA0">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9">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9"/>
  </w:num>
  <w:num w:numId="5">
    <w:abstractNumId w:val="1"/>
  </w:num>
  <w:num w:numId="6">
    <w:abstractNumId w:val="18"/>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 w:numId="20">
    <w:abstractNumId w:val="1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activeWritingStyle w:appName="MSWord" w:lang="en-US" w:vendorID="6" w:dllVersion="2" w:checkStyle="1"/>
  <w:proofState w:spelling="clean" w:grammar="clean"/>
  <w:attachedTemplate r:id="rId1"/>
  <w:doNotTrackMoves/>
  <w:defaultTabStop w:val="2160"/>
  <w:noPunctuationKerning/>
  <w:characterSpacingControl w:val="doNotCompress"/>
  <w:savePreviewPicture/>
  <w:doNotValidateAgainstSchema/>
  <w:doNotDemarcateInvalidXml/>
  <w:hdrShapeDefaults>
    <o:shapedefaults v:ext="edit" spidmax="2055" fill="f" fillcolor="white" stroke="f">
      <v:fill color="white" on="f"/>
      <v:stroke on="f"/>
      <o:colormenu v:ext="edit" fill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B5B7B"/>
    <w:rsid w:val="00001C13"/>
    <w:rsid w:val="000109A7"/>
    <w:rsid w:val="000149BE"/>
    <w:rsid w:val="00024DD0"/>
    <w:rsid w:val="000442CC"/>
    <w:rsid w:val="00050E66"/>
    <w:rsid w:val="00051D6F"/>
    <w:rsid w:val="00062A21"/>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6F76"/>
    <w:rsid w:val="002476EE"/>
    <w:rsid w:val="00253ADD"/>
    <w:rsid w:val="00266083"/>
    <w:rsid w:val="002934F9"/>
    <w:rsid w:val="002B0C35"/>
    <w:rsid w:val="002C63B1"/>
    <w:rsid w:val="0030200F"/>
    <w:rsid w:val="0031351C"/>
    <w:rsid w:val="00315567"/>
    <w:rsid w:val="0034735D"/>
    <w:rsid w:val="0035158B"/>
    <w:rsid w:val="00352B1C"/>
    <w:rsid w:val="00356020"/>
    <w:rsid w:val="00380D5F"/>
    <w:rsid w:val="00382D58"/>
    <w:rsid w:val="003868D9"/>
    <w:rsid w:val="003B0779"/>
    <w:rsid w:val="003C7794"/>
    <w:rsid w:val="003F0BA1"/>
    <w:rsid w:val="003F3E1B"/>
    <w:rsid w:val="00417811"/>
    <w:rsid w:val="00424CFA"/>
    <w:rsid w:val="004324EB"/>
    <w:rsid w:val="00452CD9"/>
    <w:rsid w:val="0047691B"/>
    <w:rsid w:val="004B2B97"/>
    <w:rsid w:val="004D5576"/>
    <w:rsid w:val="004E1602"/>
    <w:rsid w:val="004E49D6"/>
    <w:rsid w:val="004E4BBC"/>
    <w:rsid w:val="004F372F"/>
    <w:rsid w:val="005132DE"/>
    <w:rsid w:val="00514B40"/>
    <w:rsid w:val="005278BE"/>
    <w:rsid w:val="0054043E"/>
    <w:rsid w:val="00540EC1"/>
    <w:rsid w:val="00555AEF"/>
    <w:rsid w:val="005643FF"/>
    <w:rsid w:val="00574928"/>
    <w:rsid w:val="00574B24"/>
    <w:rsid w:val="00586001"/>
    <w:rsid w:val="00593DB9"/>
    <w:rsid w:val="005A4074"/>
    <w:rsid w:val="005C44CD"/>
    <w:rsid w:val="005E33CA"/>
    <w:rsid w:val="005F03D5"/>
    <w:rsid w:val="0060069D"/>
    <w:rsid w:val="006049E5"/>
    <w:rsid w:val="00613189"/>
    <w:rsid w:val="00614DF1"/>
    <w:rsid w:val="00631070"/>
    <w:rsid w:val="00657F2B"/>
    <w:rsid w:val="00663711"/>
    <w:rsid w:val="006924C7"/>
    <w:rsid w:val="00693986"/>
    <w:rsid w:val="006A0965"/>
    <w:rsid w:val="006A473F"/>
    <w:rsid w:val="006A5F51"/>
    <w:rsid w:val="006B43DF"/>
    <w:rsid w:val="006B48D4"/>
    <w:rsid w:val="006E5E45"/>
    <w:rsid w:val="0070405F"/>
    <w:rsid w:val="00726059"/>
    <w:rsid w:val="007339CF"/>
    <w:rsid w:val="00744321"/>
    <w:rsid w:val="00752FA9"/>
    <w:rsid w:val="00753ECD"/>
    <w:rsid w:val="00761235"/>
    <w:rsid w:val="00767EBF"/>
    <w:rsid w:val="00794B59"/>
    <w:rsid w:val="00797633"/>
    <w:rsid w:val="007F06DA"/>
    <w:rsid w:val="007F5716"/>
    <w:rsid w:val="00803E34"/>
    <w:rsid w:val="00823628"/>
    <w:rsid w:val="008259AE"/>
    <w:rsid w:val="0086596C"/>
    <w:rsid w:val="00881551"/>
    <w:rsid w:val="0089101A"/>
    <w:rsid w:val="008D102C"/>
    <w:rsid w:val="008D20A5"/>
    <w:rsid w:val="008D2136"/>
    <w:rsid w:val="008E2263"/>
    <w:rsid w:val="008F277C"/>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876DB"/>
    <w:rsid w:val="00AB6900"/>
    <w:rsid w:val="00AE24D3"/>
    <w:rsid w:val="00B01A50"/>
    <w:rsid w:val="00B0286F"/>
    <w:rsid w:val="00B10D20"/>
    <w:rsid w:val="00B248FB"/>
    <w:rsid w:val="00B32686"/>
    <w:rsid w:val="00B33AC8"/>
    <w:rsid w:val="00B82E35"/>
    <w:rsid w:val="00B94C44"/>
    <w:rsid w:val="00BB5B40"/>
    <w:rsid w:val="00BC4EB9"/>
    <w:rsid w:val="00BC581D"/>
    <w:rsid w:val="00C54A4E"/>
    <w:rsid w:val="00C727AB"/>
    <w:rsid w:val="00C96870"/>
    <w:rsid w:val="00CB6CD5"/>
    <w:rsid w:val="00CF166F"/>
    <w:rsid w:val="00CF4A4B"/>
    <w:rsid w:val="00D143DA"/>
    <w:rsid w:val="00D47074"/>
    <w:rsid w:val="00D5249F"/>
    <w:rsid w:val="00D55C1A"/>
    <w:rsid w:val="00D60764"/>
    <w:rsid w:val="00D71442"/>
    <w:rsid w:val="00D80625"/>
    <w:rsid w:val="00D84948"/>
    <w:rsid w:val="00D97F70"/>
    <w:rsid w:val="00DA55DA"/>
    <w:rsid w:val="00DB6420"/>
    <w:rsid w:val="00DC731B"/>
    <w:rsid w:val="00DD6855"/>
    <w:rsid w:val="00DE40A0"/>
    <w:rsid w:val="00E24BBA"/>
    <w:rsid w:val="00E278A5"/>
    <w:rsid w:val="00E32DE1"/>
    <w:rsid w:val="00E36660"/>
    <w:rsid w:val="00E42939"/>
    <w:rsid w:val="00E52A07"/>
    <w:rsid w:val="00E633A6"/>
    <w:rsid w:val="00E751C1"/>
    <w:rsid w:val="00EB5B7B"/>
    <w:rsid w:val="00ED7D0B"/>
    <w:rsid w:val="00EF35B0"/>
    <w:rsid w:val="00F0480A"/>
    <w:rsid w:val="00F11161"/>
    <w:rsid w:val="00F254BE"/>
    <w:rsid w:val="00F421E8"/>
    <w:rsid w:val="00F52163"/>
    <w:rsid w:val="00F6039F"/>
    <w:rsid w:val="00F76325"/>
    <w:rsid w:val="00F83EBB"/>
    <w:rsid w:val="00FB0B15"/>
    <w:rsid w:val="00FC48D7"/>
    <w:rsid w:val="00FD0D0B"/>
    <w:rsid w:val="00FD6B28"/>
    <w:rsid w:val="00FE61B6"/>
    <w:rsid w:val="00FF2B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fill="f" fillcolor="white" stroke="f">
      <v:fill color="white" on="f"/>
      <v:stroke on="f"/>
      <o:colormenu v:ext="edit" fillcolor="none"/>
    </o:shapedefaults>
    <o:shapelayout v:ext="edit">
      <o:idmap v:ext="edit" data="1"/>
    </o:shapelayout>
  </w:shapeDefaults>
  <w:doNotEmbedSmartTags/>
  <w:decimalSymbol w:val="."/>
  <w:listSeparator w:val=","/>
  <w14:docId w14:val="7811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uiPriority w:val="9"/>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uiPriority w:val="9"/>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uiPriority w:val="9"/>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uiPriority w:val="9"/>
    <w:qFormat/>
    <w:rsid w:val="00DC731B"/>
    <w:pPr>
      <w:numPr>
        <w:ilvl w:val="4"/>
        <w:numId w:val="1"/>
      </w:numPr>
      <w:spacing w:before="240" w:after="60"/>
      <w:outlineLvl w:val="4"/>
    </w:pPr>
    <w:rPr>
      <w:b/>
      <w:i/>
      <w:sz w:val="26"/>
    </w:rPr>
  </w:style>
  <w:style w:type="paragraph" w:styleId="Heading6">
    <w:name w:val="heading 6"/>
    <w:basedOn w:val="Normal"/>
    <w:next w:val="Normal"/>
    <w:uiPriority w:val="9"/>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uiPriority w:val="9"/>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uiPriority w:val="9"/>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uiPriority w:val="9"/>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916883">
      <w:bodyDiv w:val="1"/>
      <w:marLeft w:val="0"/>
      <w:marRight w:val="0"/>
      <w:marTop w:val="0"/>
      <w:marBottom w:val="0"/>
      <w:divBdr>
        <w:top w:val="none" w:sz="0" w:space="0" w:color="auto"/>
        <w:left w:val="none" w:sz="0" w:space="0" w:color="auto"/>
        <w:bottom w:val="none" w:sz="0" w:space="0" w:color="auto"/>
        <w:right w:val="none" w:sz="0" w:space="0" w:color="auto"/>
      </w:divBdr>
    </w:div>
    <w:div w:id="1759594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header" Target="header1.xml"/><Relationship Id="rId26" Type="http://schemas.openxmlformats.org/officeDocument/2006/relationships/footer" Target="footer3.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9DC15-3DC0-4544-8291-D9C69D961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GeminiReqATTemplate.dot</Template>
  <TotalTime>384</TotalTime>
  <Pages>18</Pages>
  <Words>2700</Words>
  <Characters>14608</Characters>
  <Application>Microsoft Macintosh Word</Application>
  <DocSecurity>0</DocSecurity>
  <Lines>374</Lines>
  <Paragraphs>227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GDS Design</vt:lpstr>
      <vt:lpstr>Introduction</vt:lpstr>
      <vt:lpstr>    Document Purpose</vt:lpstr>
      <vt:lpstr>    Intended Readership</vt:lpstr>
      <vt:lpstr>    Conventions</vt:lpstr>
      <vt:lpstr>    Acronyms</vt:lpstr>
      <vt:lpstr>    Reference Materials</vt:lpstr>
      <vt:lpstr>Reasoning behind GDS</vt:lpstr>
      <vt:lpstr>Overview of the Gemini Data Service</vt:lpstr>
      <vt:lpstr>    Data Values Composition</vt:lpstr>
      <vt:lpstr>    Observation Event driven data collection</vt:lpstr>
      <vt:lpstr>    Completion of FITS files</vt:lpstr>
      <vt:lpstr>    Sending FITS Headers from Seqexec to GDS</vt:lpstr>
      <vt:lpstr>Data Label Generation</vt:lpstr>
      <vt:lpstr>GUI</vt:lpstr>
      <vt:lpstr>Implementation Details</vt:lpstr>
      <vt:lpstr>    Protocols</vt:lpstr>
      <vt:lpstr>    Programming Language</vt:lpstr>
      <vt:lpstr>Operational aspects</vt:lpstr>
      <vt:lpstr>    Startup/Shutdown procedure</vt:lpstr>
      <vt:lpstr>    Logging</vt:lpstr>
      <vt:lpstr>    Troubleshooting</vt:lpstr>
    </vt:vector>
  </TitlesOfParts>
  <Manager/>
  <Company>Gemini Observatory</Company>
  <LinksUpToDate>false</LinksUpToDate>
  <CharactersWithSpaces>17081</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dc:description/>
  <cp:lastModifiedBy>Arturo Nunez</cp:lastModifiedBy>
  <cp:revision>9</cp:revision>
  <cp:lastPrinted>2011-06-16T16:56:00Z</cp:lastPrinted>
  <dcterms:created xsi:type="dcterms:W3CDTF">2011-05-27T16:45:00Z</dcterms:created>
  <dcterms:modified xsi:type="dcterms:W3CDTF">2011-06-16T16:56:00Z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GDSDesign-05272011</vt:lpwstr>
  </property>
  <property fmtid="{D5CDD505-2E9C-101B-9397-08002B2CF9AE}" pid="3" name="Version">
    <vt:lpwstr>02</vt:lpwstr>
  </property>
  <property fmtid="{D5CDD505-2E9C-101B-9397-08002B2CF9AE}" pid="4" name="ICD Number">
    <vt:lpwstr>ICDXX</vt:lpwstr>
  </property>
</Properties>
</file>